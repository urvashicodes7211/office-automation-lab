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6E6" w:themeColor="accent4"/>
  <w:body>
    <w:p w14:paraId="1479CF8A" w14:textId="77777777" w:rsidR="00E95D08" w:rsidRDefault="00E95D08" w:rsidP="001C6718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88F0AC5" wp14:editId="10244DC7">
                <wp:simplePos x="0" y="0"/>
                <wp:positionH relativeFrom="page">
                  <wp:align>center</wp:align>
                </wp:positionH>
                <wp:positionV relativeFrom="paragraph">
                  <wp:posOffset>-459105</wp:posOffset>
                </wp:positionV>
                <wp:extent cx="7909560" cy="10097770"/>
                <wp:effectExtent l="0" t="0" r="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097770"/>
                          <a:chOff x="0" y="0"/>
                          <a:chExt cx="7908925" cy="10094981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5717" y="1828805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3AC759" id="Group 5" o:spid="_x0000_s1026" alt="&quot;&quot;" style="position:absolute;margin-left:0;margin-top:-36.15pt;width:622.8pt;height:795.1pt;z-index:-251657216;mso-position-horizontal:center;mso-position-horizontal-relative:page;mso-width-relative:margin;mso-height-relative:margin" coordsize="79089,10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">
                <v:rect id="Rectangle 114" o:spid="_x0000_s1027" alt="&quot;&quot;" style="position:absolute;left:457;top:18288;width:43251;height:82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 fillcolor="white [3212]" stroked="f" strokeweight="1pt"/>
                <v:rect id="Rectangle 107" o:spid="_x0000_s1028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9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30" alt="&quot;&quot;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1" alt="&quot;&quot;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110" o:spid="_x0000_s1032" alt="&quot;&quot;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 fillcolor="#00798b [3204]" stroked="f" strokeweight="1pt"/>
                <v:rect id="Rectangle 111" o:spid="_x0000_s1033" alt="&quot;&quot;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 fillcolor="#434343 [3206]" stroked="f" strokeweight="1pt"/>
                <v:rect id="Rectangle 113" o:spid="_x0000_s1034" alt="&quot;&quot;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4755"/>
        <w:gridCol w:w="569"/>
        <w:gridCol w:w="648"/>
        <w:gridCol w:w="468"/>
        <w:gridCol w:w="3248"/>
      </w:tblGrid>
      <w:tr w:rsidR="00E95D08" w:rsidRPr="00162614" w14:paraId="0C4D7934" w14:textId="77777777" w:rsidTr="00A42E1A">
        <w:trPr>
          <w:trHeight w:val="559"/>
        </w:trPr>
        <w:tc>
          <w:tcPr>
            <w:tcW w:w="4755" w:type="dxa"/>
            <w:vMerge w:val="restart"/>
          </w:tcPr>
          <w:p w14:paraId="5601D6FE" w14:textId="353CA608" w:rsidR="00E51608" w:rsidRPr="00E51608" w:rsidRDefault="00E51608" w:rsidP="00E51608">
            <w:pPr>
              <w:pStyle w:val="Subtitle"/>
            </w:pPr>
            <w:r>
              <w:t>Urvashi Zinzuvadiya</w:t>
            </w:r>
          </w:p>
        </w:tc>
        <w:tc>
          <w:tcPr>
            <w:tcW w:w="569" w:type="dxa"/>
          </w:tcPr>
          <w:p w14:paraId="1FA1BEAB" w14:textId="77777777" w:rsidR="00E95D08" w:rsidRPr="00162614" w:rsidRDefault="00E95D08" w:rsidP="00DE524F"/>
        </w:tc>
        <w:tc>
          <w:tcPr>
            <w:tcW w:w="648" w:type="dxa"/>
          </w:tcPr>
          <w:p w14:paraId="1B1C6B48" w14:textId="77777777" w:rsidR="00E95D08" w:rsidRPr="00162614" w:rsidRDefault="00E95D08" w:rsidP="00DE524F"/>
        </w:tc>
        <w:tc>
          <w:tcPr>
            <w:tcW w:w="3716" w:type="dxa"/>
            <w:gridSpan w:val="2"/>
            <w:vAlign w:val="center"/>
          </w:tcPr>
          <w:p w14:paraId="2C4C75BC" w14:textId="00E4D708" w:rsidR="00E95D08" w:rsidRPr="00162614" w:rsidRDefault="00A42E1A" w:rsidP="00E95D08">
            <w:pPr>
              <w:pStyle w:val="Heading3"/>
            </w:pPr>
            <w:r>
              <w:t>Web developer</w:t>
            </w:r>
          </w:p>
        </w:tc>
      </w:tr>
      <w:tr w:rsidR="00E95D08" w:rsidRPr="00162614" w14:paraId="52DD27CF" w14:textId="77777777" w:rsidTr="00A42E1A">
        <w:trPr>
          <w:trHeight w:val="558"/>
        </w:trPr>
        <w:tc>
          <w:tcPr>
            <w:tcW w:w="4755" w:type="dxa"/>
            <w:vMerge/>
          </w:tcPr>
          <w:p w14:paraId="132F7372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569" w:type="dxa"/>
          </w:tcPr>
          <w:p w14:paraId="1E6C8EB1" w14:textId="77777777" w:rsidR="00E95D08" w:rsidRPr="00162614" w:rsidRDefault="00E95D08" w:rsidP="00DE524F"/>
        </w:tc>
        <w:tc>
          <w:tcPr>
            <w:tcW w:w="648" w:type="dxa"/>
          </w:tcPr>
          <w:p w14:paraId="45AAF192" w14:textId="77777777" w:rsidR="00E95D08" w:rsidRPr="00162614" w:rsidRDefault="00E95D08" w:rsidP="00DE524F"/>
        </w:tc>
        <w:tc>
          <w:tcPr>
            <w:tcW w:w="3716" w:type="dxa"/>
            <w:gridSpan w:val="2"/>
            <w:vAlign w:val="center"/>
          </w:tcPr>
          <w:p w14:paraId="4A023CA3" w14:textId="48939478" w:rsidR="00E95D08" w:rsidRPr="00162614" w:rsidRDefault="00A42E1A" w:rsidP="00E95D08">
            <w:pPr>
              <w:pStyle w:val="Heading4"/>
            </w:pPr>
            <w:r>
              <w:t>JAVA developer</w:t>
            </w:r>
          </w:p>
        </w:tc>
      </w:tr>
      <w:tr w:rsidR="00E95D08" w:rsidRPr="00162614" w14:paraId="463225EC" w14:textId="77777777" w:rsidTr="00A42E1A">
        <w:trPr>
          <w:trHeight w:val="1191"/>
        </w:trPr>
        <w:tc>
          <w:tcPr>
            <w:tcW w:w="4755" w:type="dxa"/>
            <w:vMerge/>
          </w:tcPr>
          <w:p w14:paraId="094D0DF0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569" w:type="dxa"/>
          </w:tcPr>
          <w:p w14:paraId="6C1C6C94" w14:textId="77777777" w:rsidR="00E95D08" w:rsidRDefault="00E95D08" w:rsidP="00DE524F"/>
        </w:tc>
        <w:tc>
          <w:tcPr>
            <w:tcW w:w="648" w:type="dxa"/>
          </w:tcPr>
          <w:p w14:paraId="197E530B" w14:textId="77777777" w:rsidR="00E95D08" w:rsidRDefault="00E95D08" w:rsidP="00DE524F"/>
        </w:tc>
        <w:tc>
          <w:tcPr>
            <w:tcW w:w="3716" w:type="dxa"/>
            <w:gridSpan w:val="2"/>
          </w:tcPr>
          <w:p w14:paraId="1E44886B" w14:textId="60B3A3EC" w:rsidR="00E95D08" w:rsidRPr="008D4A99" w:rsidRDefault="00E95D08" w:rsidP="00DE524F">
            <w:pPr>
              <w:pStyle w:val="Heading5"/>
            </w:pPr>
          </w:p>
        </w:tc>
      </w:tr>
      <w:tr w:rsidR="00E95D08" w:rsidRPr="00162614" w14:paraId="6A5A746F" w14:textId="77777777" w:rsidTr="00A42E1A">
        <w:trPr>
          <w:trHeight w:val="850"/>
        </w:trPr>
        <w:tc>
          <w:tcPr>
            <w:tcW w:w="4755" w:type="dxa"/>
            <w:vAlign w:val="center"/>
          </w:tcPr>
          <w:p w14:paraId="0CE5994B" w14:textId="6F9568A7" w:rsidR="00E95D08" w:rsidRDefault="003E688D" w:rsidP="00E95D08">
            <w:pPr>
              <w:pStyle w:val="Heading1"/>
            </w:pPr>
            <w:r>
              <w:t>Profile</w:t>
            </w:r>
            <w:r w:rsidR="00741D08" w:rsidRPr="00741D08">
              <w:t xml:space="preserve"> </w:t>
            </w:r>
          </w:p>
        </w:tc>
        <w:tc>
          <w:tcPr>
            <w:tcW w:w="569" w:type="dxa"/>
            <w:vAlign w:val="center"/>
          </w:tcPr>
          <w:p w14:paraId="5F367B75" w14:textId="77777777" w:rsidR="00E95D08" w:rsidRDefault="00E95D08" w:rsidP="00E95D08"/>
        </w:tc>
        <w:tc>
          <w:tcPr>
            <w:tcW w:w="648" w:type="dxa"/>
            <w:vAlign w:val="center"/>
          </w:tcPr>
          <w:p w14:paraId="482B0D99" w14:textId="77777777" w:rsidR="00E95D08" w:rsidRDefault="00E95D08" w:rsidP="00E95D08"/>
        </w:tc>
        <w:tc>
          <w:tcPr>
            <w:tcW w:w="3716" w:type="dxa"/>
            <w:gridSpan w:val="2"/>
            <w:vAlign w:val="center"/>
          </w:tcPr>
          <w:p w14:paraId="36B5751C" w14:textId="77777777" w:rsidR="00E95D08" w:rsidRPr="00741D08" w:rsidRDefault="00000000" w:rsidP="00E95D08">
            <w:pPr>
              <w:pStyle w:val="Heading1"/>
              <w:rPr>
                <w:rFonts w:asciiTheme="minorHAnsi" w:hAnsiTheme="minorHAnsi"/>
                <w:lang w:val="en-IN"/>
              </w:rPr>
            </w:pPr>
            <w:sdt>
              <w:sdtPr>
                <w:id w:val="-797608129"/>
                <w:placeholder>
                  <w:docPart w:val="57CB14690E634DF2BEC2FBC45B8AFAD5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CONTACT</w:t>
                </w:r>
              </w:sdtContent>
            </w:sdt>
          </w:p>
        </w:tc>
      </w:tr>
      <w:tr w:rsidR="00E95D08" w:rsidRPr="00162614" w14:paraId="15360AE1" w14:textId="77777777" w:rsidTr="00A42E1A">
        <w:trPr>
          <w:trHeight w:val="639"/>
        </w:trPr>
        <w:tc>
          <w:tcPr>
            <w:tcW w:w="4755" w:type="dxa"/>
            <w:vMerge w:val="restart"/>
            <w:vAlign w:val="center"/>
          </w:tcPr>
          <w:p w14:paraId="2B31A82F" w14:textId="61CF8645" w:rsidR="00E95D08" w:rsidRPr="00422447" w:rsidRDefault="00422447" w:rsidP="00E95D08">
            <w:pPr>
              <w:rPr>
                <w:b/>
                <w:bCs/>
                <w:color w:val="7F7F7F" w:themeColor="text1" w:themeTint="80"/>
              </w:rPr>
            </w:pPr>
            <w:r w:rsidRPr="00422447">
              <w:rPr>
                <w:b/>
                <w:bCs/>
                <w:color w:val="D6D6D6" w:themeColor="text2" w:themeTint="33"/>
              </w:rPr>
              <w:t>Motivated and detail-oriented Computer Engineering student with a strong foundation in HTML, CSS, JavaScript</w:t>
            </w:r>
            <w:proofErr w:type="gramStart"/>
            <w:r w:rsidRPr="00422447">
              <w:rPr>
                <w:b/>
                <w:bCs/>
                <w:color w:val="D6D6D6" w:themeColor="text2" w:themeTint="33"/>
              </w:rPr>
              <w:t>, ,</w:t>
            </w:r>
            <w:proofErr w:type="gramEnd"/>
            <w:r w:rsidRPr="00422447">
              <w:rPr>
                <w:b/>
                <w:bCs/>
                <w:color w:val="D6D6D6" w:themeColor="text2" w:themeTint="33"/>
              </w:rPr>
              <w:t xml:space="preserve"> C, SQL, and jQuery. Passionate about development and problem-solving, with hands-on experience building responsive web applications. Eager to learn new technologies and contribute to real-world projects.</w:t>
            </w:r>
          </w:p>
        </w:tc>
        <w:tc>
          <w:tcPr>
            <w:tcW w:w="569" w:type="dxa"/>
            <w:vMerge w:val="restart"/>
          </w:tcPr>
          <w:p w14:paraId="2B0DCF18" w14:textId="77777777" w:rsidR="00E95D08" w:rsidRDefault="00E95D08" w:rsidP="00DE524F"/>
        </w:tc>
        <w:tc>
          <w:tcPr>
            <w:tcW w:w="648" w:type="dxa"/>
            <w:vMerge w:val="restart"/>
          </w:tcPr>
          <w:p w14:paraId="4BCE9227" w14:textId="77777777" w:rsidR="00E95D08" w:rsidRDefault="00E95D08" w:rsidP="00DE524F"/>
        </w:tc>
        <w:tc>
          <w:tcPr>
            <w:tcW w:w="468" w:type="dxa"/>
            <w:vAlign w:val="center"/>
          </w:tcPr>
          <w:p w14:paraId="4EC9B21E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1E4B134" wp14:editId="2D6EDEED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  <w:vAlign w:val="center"/>
          </w:tcPr>
          <w:p w14:paraId="2AC2FB79" w14:textId="4590F97D" w:rsidR="00E95D08" w:rsidRPr="008D4A99" w:rsidRDefault="000943CE" w:rsidP="00E95D08">
            <w:pPr>
              <w:pStyle w:val="Contact1"/>
            </w:pPr>
            <w:r>
              <w:t>9274166584</w:t>
            </w:r>
          </w:p>
        </w:tc>
      </w:tr>
      <w:tr w:rsidR="00E95D08" w:rsidRPr="00162614" w14:paraId="3C5A143D" w14:textId="77777777" w:rsidTr="00A42E1A">
        <w:trPr>
          <w:trHeight w:val="637"/>
        </w:trPr>
        <w:tc>
          <w:tcPr>
            <w:tcW w:w="4755" w:type="dxa"/>
            <w:vMerge/>
          </w:tcPr>
          <w:p w14:paraId="554C1CE0" w14:textId="77777777" w:rsidR="00E95D08" w:rsidRPr="000F3FE2" w:rsidRDefault="00E95D08" w:rsidP="00DE524F"/>
        </w:tc>
        <w:tc>
          <w:tcPr>
            <w:tcW w:w="569" w:type="dxa"/>
            <w:vMerge/>
          </w:tcPr>
          <w:p w14:paraId="63FC8D9F" w14:textId="77777777" w:rsidR="00E95D08" w:rsidRDefault="00E95D08" w:rsidP="00DE524F"/>
        </w:tc>
        <w:tc>
          <w:tcPr>
            <w:tcW w:w="648" w:type="dxa"/>
            <w:vMerge/>
          </w:tcPr>
          <w:p w14:paraId="6AD1FB34" w14:textId="77777777" w:rsidR="00E95D08" w:rsidRDefault="00E95D08" w:rsidP="00DE524F"/>
        </w:tc>
        <w:tc>
          <w:tcPr>
            <w:tcW w:w="468" w:type="dxa"/>
            <w:vAlign w:val="center"/>
          </w:tcPr>
          <w:p w14:paraId="149EF00E" w14:textId="76EA268C" w:rsidR="00E95D08" w:rsidRPr="008D4A99" w:rsidRDefault="00D971D5" w:rsidP="00E95D08"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E2"/>
                </mc:Choice>
                <mc:Fallback>
                  <w:t>📢</w:t>
                </mc:Fallback>
              </mc:AlternateContent>
            </w:r>
          </w:p>
        </w:tc>
        <w:tc>
          <w:tcPr>
            <w:tcW w:w="3248" w:type="dxa"/>
            <w:vAlign w:val="center"/>
          </w:tcPr>
          <w:p w14:paraId="306C0DCC" w14:textId="5AA2713A" w:rsidR="00E95D08" w:rsidRPr="008D4A99" w:rsidRDefault="00D971D5" w:rsidP="00E95D08">
            <w:pPr>
              <w:pStyle w:val="Contact1"/>
            </w:pPr>
            <w:proofErr w:type="gramStart"/>
            <w:r>
              <w:t>Rajkot</w:t>
            </w:r>
            <w:r w:rsidR="00202FCC">
              <w:t xml:space="preserve"> </w:t>
            </w:r>
            <w:r>
              <w:t>,Gujrat</w:t>
            </w:r>
            <w:proofErr w:type="gramEnd"/>
          </w:p>
        </w:tc>
      </w:tr>
      <w:tr w:rsidR="00E95D08" w:rsidRPr="00162614" w14:paraId="6DD1B188" w14:textId="77777777" w:rsidTr="00A42E1A">
        <w:trPr>
          <w:trHeight w:val="637"/>
        </w:trPr>
        <w:tc>
          <w:tcPr>
            <w:tcW w:w="4755" w:type="dxa"/>
            <w:vMerge/>
          </w:tcPr>
          <w:p w14:paraId="66C74CC9" w14:textId="77777777" w:rsidR="00E95D08" w:rsidRPr="000F3FE2" w:rsidRDefault="00E95D08" w:rsidP="00DE524F"/>
        </w:tc>
        <w:tc>
          <w:tcPr>
            <w:tcW w:w="569" w:type="dxa"/>
            <w:vMerge/>
          </w:tcPr>
          <w:p w14:paraId="06D9B90D" w14:textId="77777777" w:rsidR="00E95D08" w:rsidRDefault="00E95D08" w:rsidP="00DE524F"/>
        </w:tc>
        <w:tc>
          <w:tcPr>
            <w:tcW w:w="648" w:type="dxa"/>
            <w:vMerge/>
          </w:tcPr>
          <w:p w14:paraId="699CEF21" w14:textId="77777777" w:rsidR="00E95D08" w:rsidRDefault="00E95D08" w:rsidP="00DE524F"/>
        </w:tc>
        <w:tc>
          <w:tcPr>
            <w:tcW w:w="468" w:type="dxa"/>
            <w:vAlign w:val="center"/>
          </w:tcPr>
          <w:p w14:paraId="448EA2CC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2B80695C" wp14:editId="7856BBBF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  <w:vAlign w:val="center"/>
          </w:tcPr>
          <w:p w14:paraId="2F0855D6" w14:textId="2685F039" w:rsidR="00E95D08" w:rsidRPr="008D4A99" w:rsidRDefault="000943CE" w:rsidP="00E95D08">
            <w:pPr>
              <w:pStyle w:val="Contact2"/>
            </w:pPr>
            <w:r>
              <w:t>Urvashi7211@gmail.com</w:t>
            </w:r>
          </w:p>
        </w:tc>
      </w:tr>
      <w:tr w:rsidR="00E95D08" w:rsidRPr="00162614" w14:paraId="574FF268" w14:textId="77777777" w:rsidTr="00A42E1A">
        <w:trPr>
          <w:trHeight w:val="637"/>
        </w:trPr>
        <w:tc>
          <w:tcPr>
            <w:tcW w:w="4755" w:type="dxa"/>
            <w:vMerge/>
          </w:tcPr>
          <w:p w14:paraId="2094907D" w14:textId="77777777" w:rsidR="00E95D08" w:rsidRPr="000F3FE2" w:rsidRDefault="00E95D08" w:rsidP="00DE524F"/>
        </w:tc>
        <w:tc>
          <w:tcPr>
            <w:tcW w:w="569" w:type="dxa"/>
            <w:vMerge/>
          </w:tcPr>
          <w:p w14:paraId="7E77DC67" w14:textId="77777777" w:rsidR="00E95D08" w:rsidRDefault="00E95D08" w:rsidP="00DE524F"/>
        </w:tc>
        <w:tc>
          <w:tcPr>
            <w:tcW w:w="648" w:type="dxa"/>
            <w:vMerge/>
          </w:tcPr>
          <w:p w14:paraId="574F692E" w14:textId="77777777" w:rsidR="00E95D08" w:rsidRDefault="00E95D08" w:rsidP="00DE524F"/>
        </w:tc>
        <w:tc>
          <w:tcPr>
            <w:tcW w:w="468" w:type="dxa"/>
            <w:vAlign w:val="center"/>
          </w:tcPr>
          <w:p w14:paraId="1C82FD07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26D799C" wp14:editId="2CDF2CD1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8" w:type="dxa"/>
            <w:vAlign w:val="center"/>
          </w:tcPr>
          <w:p w14:paraId="6831BDEC" w14:textId="56040FBB" w:rsidR="00E95D08" w:rsidRPr="008D4A99" w:rsidRDefault="000943CE" w:rsidP="00E95D08">
            <w:pPr>
              <w:pStyle w:val="Contact2"/>
            </w:pPr>
            <w:hyperlink r:id="rId16" w:history="1">
              <w:r w:rsidRPr="000943CE">
                <w:rPr>
                  <w:rStyle w:val="Hyperlink"/>
                  <w:sz w:val="18"/>
                </w:rPr>
                <w:t>www.linkedin.com/in/urvashi-zinzuvadiya-61489037a</w:t>
              </w:r>
            </w:hyperlink>
          </w:p>
        </w:tc>
      </w:tr>
      <w:tr w:rsidR="00E95D08" w14:paraId="213704D5" w14:textId="77777777" w:rsidTr="00A42E1A">
        <w:trPr>
          <w:trHeight w:val="964"/>
        </w:trPr>
        <w:tc>
          <w:tcPr>
            <w:tcW w:w="4755" w:type="dxa"/>
            <w:vAlign w:val="center"/>
          </w:tcPr>
          <w:p w14:paraId="31135A4C" w14:textId="4FC5D373" w:rsidR="00E95D08" w:rsidRDefault="003E688D" w:rsidP="00E95D08">
            <w:pPr>
              <w:pStyle w:val="Heading1"/>
            </w:pPr>
            <w:r w:rsidRPr="003E688D">
              <w:t>Achievements &amp; Certifications</w:t>
            </w:r>
          </w:p>
        </w:tc>
        <w:tc>
          <w:tcPr>
            <w:tcW w:w="569" w:type="dxa"/>
            <w:vAlign w:val="center"/>
          </w:tcPr>
          <w:p w14:paraId="4E7BD945" w14:textId="77777777" w:rsidR="00E95D08" w:rsidRDefault="00E95D08" w:rsidP="00E95D08"/>
        </w:tc>
        <w:tc>
          <w:tcPr>
            <w:tcW w:w="648" w:type="dxa"/>
            <w:vAlign w:val="center"/>
          </w:tcPr>
          <w:p w14:paraId="004B06BC" w14:textId="6BE94D45" w:rsidR="00E95D08" w:rsidRDefault="00E95D08" w:rsidP="00E95D08"/>
        </w:tc>
        <w:tc>
          <w:tcPr>
            <w:tcW w:w="3716" w:type="dxa"/>
            <w:gridSpan w:val="2"/>
            <w:vAlign w:val="center"/>
          </w:tcPr>
          <w:p w14:paraId="594E0587" w14:textId="43188D16" w:rsidR="00E95D08" w:rsidRPr="00C45D7E" w:rsidRDefault="002E4E5E" w:rsidP="00E95D08">
            <w:pPr>
              <w:pStyle w:val="Heading1"/>
              <w:rPr>
                <w:rFonts w:asciiTheme="minorHAnsi" w:hAnsiTheme="minorHAnsi"/>
              </w:rPr>
            </w:pPr>
            <w:r w:rsidRPr="002E4E5E">
              <w:t>Technical</w:t>
            </w:r>
            <w:r>
              <w:t xml:space="preserve"> </w:t>
            </w:r>
            <w:sdt>
              <w:sdtPr>
                <w:id w:val="501783295"/>
                <w:placeholder>
                  <w:docPart w:val="35C4BC593DBE44728D17320088C819D9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SKILLS</w:t>
                </w:r>
              </w:sdtContent>
            </w:sdt>
          </w:p>
        </w:tc>
      </w:tr>
      <w:tr w:rsidR="00E95D08" w:rsidRPr="00B87E22" w14:paraId="1EFACFA4" w14:textId="77777777" w:rsidTr="00A42E1A">
        <w:trPr>
          <w:trHeight w:val="2608"/>
        </w:trPr>
        <w:tc>
          <w:tcPr>
            <w:tcW w:w="4755" w:type="dxa"/>
            <w:tcBorders>
              <w:bottom w:val="single" w:sz="4" w:space="0" w:color="3A8C95" w:themeColor="accent5" w:themeShade="80"/>
            </w:tcBorders>
          </w:tcPr>
          <w:p w14:paraId="780B17C3" w14:textId="2151D755" w:rsidR="00E95D08" w:rsidRPr="003E688D" w:rsidRDefault="003E688D" w:rsidP="003E688D">
            <w:pPr>
              <w:pStyle w:val="Heading2"/>
              <w:rPr>
                <w:color w:val="999999" w:themeColor="background2"/>
              </w:rPr>
            </w:pPr>
            <w:r w:rsidRPr="003E688D">
              <w:rPr>
                <w:color w:val="999999" w:themeColor="background2"/>
              </w:rPr>
              <w:t>Completed Web Development using HTML, CSS, JavaScript, and Bootstrap.</w:t>
            </w:r>
          </w:p>
        </w:tc>
        <w:tc>
          <w:tcPr>
            <w:tcW w:w="569" w:type="dxa"/>
          </w:tcPr>
          <w:p w14:paraId="5C9B8488" w14:textId="77777777" w:rsidR="00E95D08" w:rsidRDefault="00E95D08" w:rsidP="00DE524F"/>
        </w:tc>
        <w:tc>
          <w:tcPr>
            <w:tcW w:w="648" w:type="dxa"/>
          </w:tcPr>
          <w:p w14:paraId="55383670" w14:textId="77777777" w:rsidR="00E95D08" w:rsidRDefault="00E95D08" w:rsidP="00DE524F"/>
        </w:tc>
        <w:tc>
          <w:tcPr>
            <w:tcW w:w="3716" w:type="dxa"/>
            <w:gridSpan w:val="2"/>
            <w:vMerge w:val="restart"/>
            <w:vAlign w:val="center"/>
          </w:tcPr>
          <w:p w14:paraId="3779E310" w14:textId="77777777" w:rsidR="002E4E5E" w:rsidRDefault="002E4E5E" w:rsidP="002E4E5E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C language</w:t>
            </w:r>
          </w:p>
          <w:p w14:paraId="2341D172" w14:textId="264C28AB" w:rsidR="00A42E1A" w:rsidRPr="006F031F" w:rsidRDefault="00A42E1A" w:rsidP="002E4E5E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JAVA</w:t>
            </w:r>
          </w:p>
          <w:p w14:paraId="0F3BDDD8" w14:textId="1673B7F5" w:rsidR="00E95D08" w:rsidRDefault="002E4E5E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HTML</w:t>
            </w:r>
            <w:r w:rsidR="000B5F5B">
              <w:rPr>
                <w:szCs w:val="28"/>
              </w:rPr>
              <w:t>5</w:t>
            </w:r>
          </w:p>
          <w:p w14:paraId="56AB57E6" w14:textId="7064EA20" w:rsidR="002E4E5E" w:rsidRDefault="002E4E5E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CSS</w:t>
            </w:r>
            <w:r w:rsidR="000B5F5B">
              <w:rPr>
                <w:szCs w:val="28"/>
              </w:rPr>
              <w:t>3</w:t>
            </w:r>
          </w:p>
          <w:p w14:paraId="46D97FB8" w14:textId="6FC1A316" w:rsidR="002E4E5E" w:rsidRPr="006F031F" w:rsidRDefault="002E4E5E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JS</w:t>
            </w:r>
          </w:p>
          <w:p w14:paraId="46246218" w14:textId="1793B0B0" w:rsidR="002E4E5E" w:rsidRPr="00A42E1A" w:rsidRDefault="002E4E5E" w:rsidP="00A42E1A">
            <w:pPr>
              <w:pStyle w:val="ListBullet"/>
              <w:rPr>
                <w:szCs w:val="28"/>
              </w:rPr>
            </w:pPr>
            <w:proofErr w:type="gramStart"/>
            <w:r w:rsidRPr="002E4E5E">
              <w:rPr>
                <w:szCs w:val="28"/>
              </w:rPr>
              <w:t>Bootstrap</w:t>
            </w:r>
            <w:r>
              <w:rPr>
                <w:szCs w:val="28"/>
              </w:rPr>
              <w:t xml:space="preserve"> </w:t>
            </w:r>
            <w:r w:rsidR="00A42E1A">
              <w:rPr>
                <w:szCs w:val="28"/>
              </w:rPr>
              <w:t>,</w:t>
            </w:r>
            <w:proofErr w:type="gramEnd"/>
            <w:r w:rsidR="00A42E1A">
              <w:rPr>
                <w:szCs w:val="28"/>
              </w:rPr>
              <w:t xml:space="preserve"> Tailwind CSS</w:t>
            </w:r>
          </w:p>
          <w:p w14:paraId="39E5FD8E" w14:textId="04DF3012" w:rsidR="00E95D08" w:rsidRPr="006F031F" w:rsidRDefault="000B5F5B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python</w:t>
            </w:r>
          </w:p>
          <w:p w14:paraId="473D0D59" w14:textId="0CC7F356" w:rsidR="00E95D08" w:rsidRDefault="002E4E5E" w:rsidP="00E95D08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Data structure</w:t>
            </w:r>
          </w:p>
          <w:p w14:paraId="0A815732" w14:textId="646477ED" w:rsidR="00E95D08" w:rsidRPr="00A42E1A" w:rsidRDefault="00A42E1A" w:rsidP="00A42E1A">
            <w:pPr>
              <w:pStyle w:val="ListBullet"/>
              <w:rPr>
                <w:szCs w:val="28"/>
              </w:rPr>
            </w:pPr>
            <w:r>
              <w:rPr>
                <w:szCs w:val="28"/>
              </w:rPr>
              <w:t>SQL</w:t>
            </w:r>
          </w:p>
        </w:tc>
      </w:tr>
      <w:tr w:rsidR="00E95D08" w:rsidRPr="00162614" w14:paraId="1A1C97C9" w14:textId="77777777" w:rsidTr="00A42E1A">
        <w:trPr>
          <w:trHeight w:val="907"/>
        </w:trPr>
        <w:tc>
          <w:tcPr>
            <w:tcW w:w="4755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6F30D943" w14:textId="6C7C8928" w:rsidR="00E95D08" w:rsidRPr="003E688D" w:rsidRDefault="003E688D" w:rsidP="00E95D08">
            <w:pPr>
              <w:pStyle w:val="Date"/>
              <w:rPr>
                <w:color w:val="999999" w:themeColor="background2"/>
              </w:rPr>
            </w:pPr>
            <w:r w:rsidRPr="003E688D">
              <w:rPr>
                <w:rFonts w:eastAsiaTheme="majorEastAsia" w:cstheme="majorBidi"/>
                <w:b/>
                <w:caps w:val="0"/>
                <w:color w:val="999999" w:themeColor="background2"/>
                <w:sz w:val="28"/>
                <w:szCs w:val="26"/>
              </w:rPr>
              <w:t>Solved programming problems in C and Python.</w:t>
            </w:r>
          </w:p>
          <w:p w14:paraId="400BE2EA" w14:textId="60FE1C24" w:rsidR="00E95D08" w:rsidRPr="00BB3142" w:rsidRDefault="00E95D08" w:rsidP="00E95D08"/>
        </w:tc>
        <w:tc>
          <w:tcPr>
            <w:tcW w:w="569" w:type="dxa"/>
          </w:tcPr>
          <w:p w14:paraId="230D035A" w14:textId="77777777" w:rsidR="00E95D08" w:rsidRDefault="00E95D08" w:rsidP="00DE524F"/>
        </w:tc>
        <w:tc>
          <w:tcPr>
            <w:tcW w:w="648" w:type="dxa"/>
            <w:vMerge w:val="restart"/>
          </w:tcPr>
          <w:p w14:paraId="45464D17" w14:textId="77777777" w:rsidR="00E95D08" w:rsidRDefault="00E95D08" w:rsidP="00DE524F"/>
        </w:tc>
        <w:tc>
          <w:tcPr>
            <w:tcW w:w="3716" w:type="dxa"/>
            <w:gridSpan w:val="2"/>
            <w:vMerge/>
          </w:tcPr>
          <w:p w14:paraId="35084A71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E95D08" w:rsidRPr="00B87E22" w14:paraId="0480F4F2" w14:textId="77777777" w:rsidTr="00A42E1A">
        <w:trPr>
          <w:trHeight w:val="850"/>
        </w:trPr>
        <w:tc>
          <w:tcPr>
            <w:tcW w:w="4755" w:type="dxa"/>
            <w:vMerge/>
            <w:tcBorders>
              <w:bottom w:val="single" w:sz="4" w:space="0" w:color="3A8C95" w:themeColor="accent5" w:themeShade="80"/>
            </w:tcBorders>
          </w:tcPr>
          <w:p w14:paraId="55F7BF7A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569" w:type="dxa"/>
          </w:tcPr>
          <w:p w14:paraId="1C7993C6" w14:textId="77777777" w:rsidR="00E95D08" w:rsidRDefault="00E95D08" w:rsidP="00DE524F"/>
        </w:tc>
        <w:tc>
          <w:tcPr>
            <w:tcW w:w="648" w:type="dxa"/>
            <w:vMerge/>
          </w:tcPr>
          <w:p w14:paraId="7F26CE58" w14:textId="77777777" w:rsidR="00E95D08" w:rsidRDefault="00E95D08" w:rsidP="00DE524F"/>
        </w:tc>
        <w:tc>
          <w:tcPr>
            <w:tcW w:w="3716" w:type="dxa"/>
            <w:gridSpan w:val="2"/>
            <w:vAlign w:val="center"/>
          </w:tcPr>
          <w:p w14:paraId="0EC707BF" w14:textId="77777777" w:rsidR="00E95D08" w:rsidRPr="00C45D7E" w:rsidRDefault="00000000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F3955ED2483043DDAEEE5CAADE06FBBF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EDUCATION</w:t>
                </w:r>
              </w:sdtContent>
            </w:sdt>
          </w:p>
        </w:tc>
      </w:tr>
      <w:tr w:rsidR="00E95D08" w:rsidRPr="00162614" w14:paraId="6AE7E072" w14:textId="77777777" w:rsidTr="00A42E1A">
        <w:trPr>
          <w:trHeight w:val="1417"/>
        </w:trPr>
        <w:tc>
          <w:tcPr>
            <w:tcW w:w="4755" w:type="dxa"/>
            <w:tcBorders>
              <w:top w:val="single" w:sz="4" w:space="0" w:color="3A8C95" w:themeColor="accent5" w:themeShade="80"/>
            </w:tcBorders>
            <w:vAlign w:val="center"/>
          </w:tcPr>
          <w:p w14:paraId="6241911F" w14:textId="6CCBD9EA" w:rsidR="00E95D08" w:rsidRPr="003E688D" w:rsidRDefault="003E688D" w:rsidP="00E95D08">
            <w:pPr>
              <w:pStyle w:val="Heading2"/>
              <w:rPr>
                <w:bCs/>
                <w:color w:val="999999" w:themeColor="background2"/>
              </w:rPr>
            </w:pPr>
            <w:r w:rsidRPr="003E688D">
              <w:rPr>
                <w:bCs/>
                <w:color w:val="999999" w:themeColor="background2"/>
              </w:rPr>
              <w:t>Learning Data Structures and Algorithms.</w:t>
            </w:r>
          </w:p>
          <w:p w14:paraId="1AD26472" w14:textId="77777777" w:rsidR="00E95D08" w:rsidRDefault="00E95D08" w:rsidP="00E95D08"/>
          <w:p w14:paraId="63D6F8E8" w14:textId="77777777" w:rsidR="008D6A93" w:rsidRDefault="008D6A93" w:rsidP="00E95D08"/>
          <w:p w14:paraId="305336AC" w14:textId="77777777" w:rsidR="008D6A93" w:rsidRDefault="008D6A93" w:rsidP="00E95D08"/>
          <w:p w14:paraId="4AFDB75E" w14:textId="14C353B0" w:rsidR="008D6A93" w:rsidRPr="00713B95" w:rsidRDefault="008D6A93" w:rsidP="00E95D08"/>
        </w:tc>
        <w:tc>
          <w:tcPr>
            <w:tcW w:w="569" w:type="dxa"/>
          </w:tcPr>
          <w:p w14:paraId="027078C7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648" w:type="dxa"/>
          </w:tcPr>
          <w:p w14:paraId="2FD625CA" w14:textId="77777777" w:rsidR="00E95D08" w:rsidRPr="00713B95" w:rsidRDefault="00E95D08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3716" w:type="dxa"/>
            <w:gridSpan w:val="2"/>
            <w:vAlign w:val="center"/>
          </w:tcPr>
          <w:p w14:paraId="45747267" w14:textId="237DEB24" w:rsidR="00E95D08" w:rsidRDefault="002E4E5E" w:rsidP="00E95D08">
            <w:pPr>
              <w:pStyle w:val="Heading2"/>
            </w:pPr>
            <w:r>
              <w:t>Darshan University</w:t>
            </w:r>
          </w:p>
          <w:p w14:paraId="1F55B6DB" w14:textId="4F8B5AF1" w:rsidR="00E95D08" w:rsidRPr="00162614" w:rsidRDefault="00A42E1A" w:rsidP="00E95D08">
            <w:pPr>
              <w:pStyle w:val="Date"/>
            </w:pPr>
            <w:proofErr w:type="gramStart"/>
            <w:r>
              <w:t>CGPA :</w:t>
            </w:r>
            <w:proofErr w:type="gramEnd"/>
            <w:r>
              <w:t xml:space="preserve"> 8.31</w:t>
            </w:r>
          </w:p>
          <w:p w14:paraId="3654B671" w14:textId="0CCC7C6C" w:rsidR="00E95D08" w:rsidRPr="008A65BA" w:rsidRDefault="00A42E1A" w:rsidP="00E95D08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, </w:t>
            </w:r>
            <w:r w:rsidR="002E4E5E">
              <w:t>CSE (2025-2029)</w:t>
            </w:r>
          </w:p>
        </w:tc>
      </w:tr>
    </w:tbl>
    <w:p w14:paraId="54E3A9C7" w14:textId="77777777" w:rsidR="00A42E1A" w:rsidRDefault="00A42E1A" w:rsidP="00741D08"/>
    <w:p w14:paraId="033C635E" w14:textId="77777777" w:rsidR="00741D08" w:rsidRDefault="00741D08" w:rsidP="00741D08"/>
    <w:p w14:paraId="6A282C72" w14:textId="77777777" w:rsidR="00741D08" w:rsidRDefault="00741D08" w:rsidP="00741D08"/>
    <w:p w14:paraId="3D2EE602" w14:textId="77777777" w:rsidR="00741D08" w:rsidRDefault="00741D08" w:rsidP="00741D08"/>
    <w:p w14:paraId="26D4A8D9" w14:textId="77777777" w:rsidR="00741D08" w:rsidRDefault="00741D08" w:rsidP="00741D08"/>
    <w:p w14:paraId="0A313632" w14:textId="77777777" w:rsidR="00741D08" w:rsidRDefault="00741D08" w:rsidP="00741D08"/>
    <w:p w14:paraId="17D5864B" w14:textId="77777777" w:rsidR="00741D08" w:rsidRDefault="00741D08" w:rsidP="00741D08">
      <w:r w:rsidRPr="00C73E98">
        <w:rPr>
          <w:noProof/>
          <w:sz w:val="2"/>
          <w:szCs w:val="2"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7E6D2B86" wp14:editId="3D2BB9E0">
                <wp:simplePos x="0" y="0"/>
                <wp:positionH relativeFrom="page">
                  <wp:align>center</wp:align>
                </wp:positionH>
                <wp:positionV relativeFrom="paragraph">
                  <wp:posOffset>-459105</wp:posOffset>
                </wp:positionV>
                <wp:extent cx="7909560" cy="10113010"/>
                <wp:effectExtent l="0" t="0" r="0" b="2540"/>
                <wp:wrapNone/>
                <wp:docPr id="171383185" name="Group 17138318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84452356" name="Rectangle 118445235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46267" name="Rectangle 37564626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124522" name="Rectangle 134812452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156466" name="Rectangle 31315646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080814" name="Rectangle 19460808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015263" name="Rectangle 78201526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194031" name="Rectangle 40719403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04783" name="Rectangle 14360478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029179" id="Group 171383185" o:spid="_x0000_s1026" alt="&quot;&quot;" style="position:absolute;margin-left:0;margin-top:-36.15pt;width:622.8pt;height:796.3pt;z-index:-251655168;mso-position-horizontal:center;mso-position-horizontal-relative:page;mso-width-relative:margin;mso-height-relative:margin" coordsize="79089,101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">
                <v:rect id="Rectangle 1184452356" o:spid="_x0000_s1027" alt="&quot;&quot;" style="position:absolute;left:152;top:18440;width:43251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" fillcolor="white [3212]" stroked="f" strokeweight="1pt"/>
                <v:rect id="Rectangle 375646267" o:spid="_x0000_s1028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" fillcolor="#00798b [3204]" stroked="f" strokeweight="1pt"/>
                <v:rect id="Rectangle 1348124522" o:spid="_x0000_s1029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" fillcolor="#333 [3215]" stroked="f" strokeweight="1pt"/>
                <v:rect id="Rectangle 313156466" o:spid="_x0000_s1030" alt="&quot;&quot;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" fillcolor="#00798b [3204]" stroked="f" strokeweight="1pt"/>
                <v:rect id="Rectangle 1946080814" o:spid="_x0000_s1031" alt="&quot;&quot;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" fillcolor="#434343 [3206]" stroked="f" strokeweight="1pt"/>
                <v:rect id="Rectangle 782015263" o:spid="_x0000_s1032" alt="&quot;&quot;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" fillcolor="#00798b [3204]" stroked="f" strokeweight="1pt"/>
                <v:rect id="Rectangle 407194031" o:spid="_x0000_s1033" alt="&quot;&quot;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" fillcolor="#434343 [3206]" stroked="f" strokeweight="1pt"/>
                <v:rect id="Rectangle 143604783" o:spid="_x0000_s1034" alt="&quot;&quot;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" fillcolor="#434343 [3206]" stroked="f" strokeweight="1pt"/>
                <w10:wrap anchorx="page"/>
                <w10:anchorlock/>
              </v:group>
            </w:pict>
          </mc:Fallback>
        </mc:AlternateContent>
      </w:r>
    </w:p>
    <w:p w14:paraId="1208C3D2" w14:textId="77777777" w:rsidR="00741D08" w:rsidRDefault="00741D08" w:rsidP="00741D08"/>
    <w:p w14:paraId="73053939" w14:textId="77777777" w:rsidR="00BA19D9" w:rsidRDefault="00BA19D9" w:rsidP="00BA19D9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595EA701" wp14:editId="1F39C62E">
                <wp:simplePos x="0" y="0"/>
                <wp:positionH relativeFrom="page">
                  <wp:align>center</wp:align>
                </wp:positionH>
                <wp:positionV relativeFrom="paragraph">
                  <wp:posOffset>-459105</wp:posOffset>
                </wp:positionV>
                <wp:extent cx="7909560" cy="10097770"/>
                <wp:effectExtent l="0" t="0" r="0" b="0"/>
                <wp:wrapNone/>
                <wp:docPr id="782213323" name="Group 7822133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097770"/>
                          <a:chOff x="0" y="0"/>
                          <a:chExt cx="7908925" cy="10094981"/>
                        </a:xfrm>
                      </wpg:grpSpPr>
                      <wps:wsp>
                        <wps:cNvPr id="1030694969" name="Rectangle 103069496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5717" y="1828805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383888" name="Rectangle 185238388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586383" name="Rectangle 143358638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316681" name="Rectangle 83231668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197030" name="Rectangle 107119703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588029" name="Rectangle 85158802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08237" name="Rectangle 18230823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658725" name="Rectangle 87165872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D33C65" id="Group 782213323" o:spid="_x0000_s1026" alt="&quot;&quot;" style="position:absolute;margin-left:0;margin-top:-36.15pt;width:622.8pt;height:795.1pt;z-index:-251653120;mso-position-horizontal:center;mso-position-horizontal-relative:page;mso-width-relative:margin;mso-height-relative:margin" coordsize="79089,100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">
                <v:rect id="Rectangle 1030694969" o:spid="_x0000_s1027" alt="&quot;&quot;" style="position:absolute;left:457;top:18288;width:43251;height:82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" fillcolor="white [3212]" stroked="f" strokeweight="1pt"/>
                <v:rect id="Rectangle 1852383888" o:spid="_x0000_s1028" alt="&quot;&quot;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" fillcolor="#00798b [3204]" stroked="f" strokeweight="1pt"/>
                <v:rect id="Rectangle 1433586383" o:spid="_x0000_s1029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" fillcolor="#333 [3215]" stroked="f" strokeweight="1pt"/>
                <v:rect id="Rectangle 832316681" o:spid="_x0000_s1030" alt="&quot;&quot;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" fillcolor="#00798b [3204]" stroked="f" strokeweight="1pt"/>
                <v:rect id="Rectangle 1071197030" o:spid="_x0000_s1031" alt="&quot;&quot;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" fillcolor="#434343 [3206]" stroked="f" strokeweight="1pt"/>
                <v:rect id="Rectangle 851588029" o:spid="_x0000_s1032" alt="&quot;&quot;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" fillcolor="#00798b [3204]" stroked="f" strokeweight="1pt"/>
                <v:rect id="Rectangle 182308237" o:spid="_x0000_s1033" alt="&quot;&quot;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" fillcolor="#434343 [3206]" stroked="f" strokeweight="1pt"/>
                <v:rect id="Rectangle 871658725" o:spid="_x0000_s1034" alt="&quot;&quot;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366" w:type="pct"/>
        <w:tblInd w:w="-709" w:type="dxa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5464"/>
        <w:gridCol w:w="569"/>
        <w:gridCol w:w="648"/>
        <w:gridCol w:w="468"/>
        <w:gridCol w:w="3248"/>
      </w:tblGrid>
      <w:tr w:rsidR="00BA19D9" w:rsidRPr="00162614" w14:paraId="10D6DB67" w14:textId="77777777" w:rsidTr="008D6A93">
        <w:trPr>
          <w:trHeight w:val="559"/>
        </w:trPr>
        <w:tc>
          <w:tcPr>
            <w:tcW w:w="5464" w:type="dxa"/>
            <w:vMerge w:val="restart"/>
          </w:tcPr>
          <w:p w14:paraId="2A712CE1" w14:textId="77777777" w:rsidR="00BA19D9" w:rsidRPr="00E51608" w:rsidRDefault="00BA19D9" w:rsidP="00EF5408">
            <w:pPr>
              <w:pStyle w:val="Subtitle"/>
            </w:pPr>
            <w:r>
              <w:t>Urvashi Zinzuvadiya</w:t>
            </w:r>
          </w:p>
        </w:tc>
        <w:tc>
          <w:tcPr>
            <w:tcW w:w="569" w:type="dxa"/>
          </w:tcPr>
          <w:p w14:paraId="52D3803D" w14:textId="77777777" w:rsidR="00BA19D9" w:rsidRPr="00162614" w:rsidRDefault="00BA19D9" w:rsidP="00EF5408"/>
        </w:tc>
        <w:tc>
          <w:tcPr>
            <w:tcW w:w="648" w:type="dxa"/>
          </w:tcPr>
          <w:p w14:paraId="16EB8F76" w14:textId="77777777" w:rsidR="00BA19D9" w:rsidRPr="00162614" w:rsidRDefault="00BA19D9" w:rsidP="00EF5408"/>
        </w:tc>
        <w:tc>
          <w:tcPr>
            <w:tcW w:w="3716" w:type="dxa"/>
            <w:gridSpan w:val="2"/>
            <w:vAlign w:val="center"/>
          </w:tcPr>
          <w:p w14:paraId="65EB5989" w14:textId="77777777" w:rsidR="00BA19D9" w:rsidRPr="00162614" w:rsidRDefault="00BA19D9" w:rsidP="00EF5408">
            <w:pPr>
              <w:pStyle w:val="Heading3"/>
            </w:pPr>
            <w:r>
              <w:t>Web developer</w:t>
            </w:r>
          </w:p>
        </w:tc>
      </w:tr>
      <w:tr w:rsidR="00BA19D9" w:rsidRPr="00162614" w14:paraId="3867E67D" w14:textId="77777777" w:rsidTr="008D6A93">
        <w:trPr>
          <w:trHeight w:val="558"/>
        </w:trPr>
        <w:tc>
          <w:tcPr>
            <w:tcW w:w="5464" w:type="dxa"/>
            <w:vMerge/>
          </w:tcPr>
          <w:p w14:paraId="1DABB0D9" w14:textId="77777777" w:rsidR="00BA19D9" w:rsidRPr="00162614" w:rsidRDefault="00BA19D9" w:rsidP="00EF5408">
            <w:pPr>
              <w:pStyle w:val="Heading1"/>
              <w:ind w:left="-113"/>
            </w:pPr>
          </w:p>
        </w:tc>
        <w:tc>
          <w:tcPr>
            <w:tcW w:w="569" w:type="dxa"/>
          </w:tcPr>
          <w:p w14:paraId="5EAC31AC" w14:textId="77777777" w:rsidR="00BA19D9" w:rsidRPr="00162614" w:rsidRDefault="00BA19D9" w:rsidP="00EF5408"/>
        </w:tc>
        <w:tc>
          <w:tcPr>
            <w:tcW w:w="648" w:type="dxa"/>
          </w:tcPr>
          <w:p w14:paraId="0EFA8035" w14:textId="77777777" w:rsidR="00BA19D9" w:rsidRPr="00162614" w:rsidRDefault="00BA19D9" w:rsidP="00EF5408"/>
        </w:tc>
        <w:tc>
          <w:tcPr>
            <w:tcW w:w="3716" w:type="dxa"/>
            <w:gridSpan w:val="2"/>
            <w:vAlign w:val="center"/>
          </w:tcPr>
          <w:p w14:paraId="3B153A3C" w14:textId="77777777" w:rsidR="00BA19D9" w:rsidRPr="00162614" w:rsidRDefault="00BA19D9" w:rsidP="00EF5408">
            <w:pPr>
              <w:pStyle w:val="Heading4"/>
            </w:pPr>
            <w:r>
              <w:t>JAVA developer</w:t>
            </w:r>
          </w:p>
        </w:tc>
      </w:tr>
      <w:tr w:rsidR="00BA19D9" w:rsidRPr="00162614" w14:paraId="3425FAD6" w14:textId="77777777" w:rsidTr="008D6A93">
        <w:trPr>
          <w:trHeight w:val="1191"/>
        </w:trPr>
        <w:tc>
          <w:tcPr>
            <w:tcW w:w="5464" w:type="dxa"/>
            <w:vMerge/>
          </w:tcPr>
          <w:p w14:paraId="05022953" w14:textId="77777777" w:rsidR="00BA19D9" w:rsidRDefault="00BA19D9" w:rsidP="00EF5408">
            <w:pPr>
              <w:pStyle w:val="Heading1"/>
              <w:ind w:left="-113"/>
            </w:pPr>
          </w:p>
        </w:tc>
        <w:tc>
          <w:tcPr>
            <w:tcW w:w="569" w:type="dxa"/>
          </w:tcPr>
          <w:p w14:paraId="3EF7F572" w14:textId="77777777" w:rsidR="00BA19D9" w:rsidRDefault="00BA19D9" w:rsidP="00EF5408"/>
        </w:tc>
        <w:tc>
          <w:tcPr>
            <w:tcW w:w="648" w:type="dxa"/>
          </w:tcPr>
          <w:p w14:paraId="498FFB44" w14:textId="77777777" w:rsidR="00BA19D9" w:rsidRDefault="00BA19D9" w:rsidP="00EF5408"/>
        </w:tc>
        <w:tc>
          <w:tcPr>
            <w:tcW w:w="3716" w:type="dxa"/>
            <w:gridSpan w:val="2"/>
          </w:tcPr>
          <w:p w14:paraId="33A74C46" w14:textId="77777777" w:rsidR="00BA19D9" w:rsidRPr="008D4A99" w:rsidRDefault="00BA19D9" w:rsidP="00EF5408">
            <w:pPr>
              <w:pStyle w:val="Heading5"/>
            </w:pPr>
          </w:p>
        </w:tc>
      </w:tr>
      <w:tr w:rsidR="00BA19D9" w:rsidRPr="00162614" w14:paraId="71633D6E" w14:textId="77777777" w:rsidTr="008D6A93">
        <w:trPr>
          <w:trHeight w:val="850"/>
        </w:trPr>
        <w:tc>
          <w:tcPr>
            <w:tcW w:w="5464" w:type="dxa"/>
            <w:vAlign w:val="center"/>
          </w:tcPr>
          <w:p w14:paraId="3014C2AD" w14:textId="77777777" w:rsidR="00BA19D9" w:rsidRDefault="00BA19D9" w:rsidP="00EF5408">
            <w:pPr>
              <w:pStyle w:val="Heading1"/>
            </w:pPr>
            <w:r>
              <w:t>Profile</w:t>
            </w:r>
            <w:r w:rsidRPr="00741D08">
              <w:t xml:space="preserve"> </w:t>
            </w:r>
          </w:p>
        </w:tc>
        <w:tc>
          <w:tcPr>
            <w:tcW w:w="569" w:type="dxa"/>
            <w:vAlign w:val="center"/>
          </w:tcPr>
          <w:p w14:paraId="277D4602" w14:textId="77777777" w:rsidR="00BA19D9" w:rsidRDefault="00BA19D9" w:rsidP="00EF5408"/>
        </w:tc>
        <w:tc>
          <w:tcPr>
            <w:tcW w:w="648" w:type="dxa"/>
            <w:vAlign w:val="center"/>
          </w:tcPr>
          <w:p w14:paraId="0BF3886E" w14:textId="77777777" w:rsidR="00BA19D9" w:rsidRDefault="00BA19D9" w:rsidP="00EF5408"/>
        </w:tc>
        <w:tc>
          <w:tcPr>
            <w:tcW w:w="3716" w:type="dxa"/>
            <w:gridSpan w:val="2"/>
            <w:vAlign w:val="center"/>
          </w:tcPr>
          <w:p w14:paraId="18C5A54D" w14:textId="407C409E" w:rsidR="00BA19D9" w:rsidRPr="00741D08" w:rsidRDefault="00791C06" w:rsidP="00EF5408">
            <w:pPr>
              <w:pStyle w:val="Heading1"/>
              <w:rPr>
                <w:rFonts w:asciiTheme="minorHAnsi" w:hAnsiTheme="minorHAnsi"/>
                <w:lang w:val="en-IN"/>
              </w:rPr>
            </w:pPr>
            <w:r w:rsidRPr="00791C06">
              <w:t>Personal Details</w:t>
            </w:r>
          </w:p>
        </w:tc>
      </w:tr>
      <w:tr w:rsidR="00BA19D9" w:rsidRPr="00162614" w14:paraId="4F76CF1B" w14:textId="77777777" w:rsidTr="008D6A93">
        <w:trPr>
          <w:trHeight w:val="639"/>
        </w:trPr>
        <w:tc>
          <w:tcPr>
            <w:tcW w:w="5464" w:type="dxa"/>
            <w:vMerge w:val="restart"/>
            <w:vAlign w:val="center"/>
          </w:tcPr>
          <w:p w14:paraId="0738A996" w14:textId="77777777" w:rsidR="00BA19D9" w:rsidRPr="00422447" w:rsidRDefault="00BA19D9" w:rsidP="00EF5408">
            <w:pPr>
              <w:rPr>
                <w:b/>
                <w:bCs/>
                <w:color w:val="7F7F7F" w:themeColor="text1" w:themeTint="80"/>
              </w:rPr>
            </w:pPr>
            <w:r w:rsidRPr="00422447">
              <w:rPr>
                <w:b/>
                <w:bCs/>
                <w:color w:val="D6D6D6" w:themeColor="text2" w:themeTint="33"/>
              </w:rPr>
              <w:t>Motivated and detail-oriented Computer Engineering student with a strong foundation in HTML, CSS, JavaScript</w:t>
            </w:r>
            <w:proofErr w:type="gramStart"/>
            <w:r w:rsidRPr="00422447">
              <w:rPr>
                <w:b/>
                <w:bCs/>
                <w:color w:val="D6D6D6" w:themeColor="text2" w:themeTint="33"/>
              </w:rPr>
              <w:t>, ,</w:t>
            </w:r>
            <w:proofErr w:type="gramEnd"/>
            <w:r w:rsidRPr="00422447">
              <w:rPr>
                <w:b/>
                <w:bCs/>
                <w:color w:val="D6D6D6" w:themeColor="text2" w:themeTint="33"/>
              </w:rPr>
              <w:t xml:space="preserve"> C, SQL, and jQuery. Passionate about development and problem-solving, with hands-on experience building responsive web applications. Eager to learn new technologies and contribute to real-world projects.</w:t>
            </w:r>
          </w:p>
        </w:tc>
        <w:tc>
          <w:tcPr>
            <w:tcW w:w="569" w:type="dxa"/>
            <w:vMerge w:val="restart"/>
          </w:tcPr>
          <w:p w14:paraId="23CEA674" w14:textId="77777777" w:rsidR="00BA19D9" w:rsidRDefault="00BA19D9" w:rsidP="00EF5408"/>
        </w:tc>
        <w:tc>
          <w:tcPr>
            <w:tcW w:w="648" w:type="dxa"/>
            <w:vMerge w:val="restart"/>
          </w:tcPr>
          <w:p w14:paraId="49D46424" w14:textId="77777777" w:rsidR="00BA19D9" w:rsidRDefault="00BA19D9" w:rsidP="00EF5408"/>
        </w:tc>
        <w:tc>
          <w:tcPr>
            <w:tcW w:w="468" w:type="dxa"/>
            <w:vAlign w:val="center"/>
          </w:tcPr>
          <w:p w14:paraId="7412952A" w14:textId="781DD45E" w:rsidR="00BA19D9" w:rsidRPr="008D4A99" w:rsidRDefault="00BA19D9" w:rsidP="00EF5408"/>
        </w:tc>
        <w:tc>
          <w:tcPr>
            <w:tcW w:w="3248" w:type="dxa"/>
            <w:vAlign w:val="center"/>
          </w:tcPr>
          <w:p w14:paraId="07F14F2B" w14:textId="47C74FBE" w:rsidR="00BA19D9" w:rsidRPr="008D4A99" w:rsidRDefault="00704233" w:rsidP="00EF5408">
            <w:pPr>
              <w:pStyle w:val="Contact1"/>
            </w:pPr>
            <w:r w:rsidRPr="00704233">
              <w:rPr>
                <w:b/>
                <w:bCs/>
              </w:rPr>
              <w:t>Date of Birth:</w:t>
            </w:r>
            <w:r w:rsidRPr="00704233">
              <w:t xml:space="preserve"> </w:t>
            </w:r>
            <w:r>
              <w:t>30/06/2008</w:t>
            </w:r>
          </w:p>
        </w:tc>
      </w:tr>
      <w:tr w:rsidR="00BA19D9" w:rsidRPr="00162614" w14:paraId="7D484005" w14:textId="77777777" w:rsidTr="008D6A93">
        <w:trPr>
          <w:trHeight w:val="637"/>
        </w:trPr>
        <w:tc>
          <w:tcPr>
            <w:tcW w:w="5464" w:type="dxa"/>
            <w:vMerge/>
          </w:tcPr>
          <w:p w14:paraId="1BF41847" w14:textId="77777777" w:rsidR="00BA19D9" w:rsidRPr="000F3FE2" w:rsidRDefault="00BA19D9" w:rsidP="00EF5408"/>
        </w:tc>
        <w:tc>
          <w:tcPr>
            <w:tcW w:w="569" w:type="dxa"/>
            <w:vMerge/>
          </w:tcPr>
          <w:p w14:paraId="7E540A9F" w14:textId="77777777" w:rsidR="00BA19D9" w:rsidRDefault="00BA19D9" w:rsidP="00EF5408"/>
        </w:tc>
        <w:tc>
          <w:tcPr>
            <w:tcW w:w="648" w:type="dxa"/>
            <w:vMerge/>
          </w:tcPr>
          <w:p w14:paraId="792863C1" w14:textId="77777777" w:rsidR="00BA19D9" w:rsidRDefault="00BA19D9" w:rsidP="00EF5408"/>
        </w:tc>
        <w:tc>
          <w:tcPr>
            <w:tcW w:w="468" w:type="dxa"/>
            <w:vAlign w:val="center"/>
          </w:tcPr>
          <w:p w14:paraId="1D87D5D5" w14:textId="429C0FFA" w:rsidR="00BA19D9" w:rsidRPr="008D4A99" w:rsidRDefault="00BA19D9" w:rsidP="00EF5408"/>
        </w:tc>
        <w:tc>
          <w:tcPr>
            <w:tcW w:w="3248" w:type="dxa"/>
            <w:vAlign w:val="center"/>
          </w:tcPr>
          <w:p w14:paraId="7F230373" w14:textId="01E240B9" w:rsidR="00BA19D9" w:rsidRPr="008D4A99" w:rsidRDefault="00D348CA" w:rsidP="00EF5408">
            <w:pPr>
              <w:pStyle w:val="Contact1"/>
            </w:pPr>
            <w:r w:rsidRPr="00D348CA">
              <w:rPr>
                <w:b/>
                <w:bCs/>
              </w:rPr>
              <w:t>Gender:</w:t>
            </w:r>
            <w:r w:rsidRPr="00D348CA">
              <w:t xml:space="preserve"> Female</w:t>
            </w:r>
          </w:p>
        </w:tc>
      </w:tr>
      <w:tr w:rsidR="00BA19D9" w:rsidRPr="00162614" w14:paraId="1C2E5CA5" w14:textId="77777777" w:rsidTr="008D6A93">
        <w:trPr>
          <w:trHeight w:val="637"/>
        </w:trPr>
        <w:tc>
          <w:tcPr>
            <w:tcW w:w="5464" w:type="dxa"/>
            <w:vMerge/>
          </w:tcPr>
          <w:p w14:paraId="57CCF9B9" w14:textId="77777777" w:rsidR="00BA19D9" w:rsidRPr="000F3FE2" w:rsidRDefault="00BA19D9" w:rsidP="00EF5408"/>
        </w:tc>
        <w:tc>
          <w:tcPr>
            <w:tcW w:w="569" w:type="dxa"/>
            <w:vMerge/>
          </w:tcPr>
          <w:p w14:paraId="6D951C6D" w14:textId="77777777" w:rsidR="00BA19D9" w:rsidRDefault="00BA19D9" w:rsidP="00EF5408"/>
        </w:tc>
        <w:tc>
          <w:tcPr>
            <w:tcW w:w="648" w:type="dxa"/>
            <w:vMerge/>
          </w:tcPr>
          <w:p w14:paraId="0C7062DC" w14:textId="77777777" w:rsidR="00BA19D9" w:rsidRDefault="00BA19D9" w:rsidP="00EF5408"/>
        </w:tc>
        <w:tc>
          <w:tcPr>
            <w:tcW w:w="468" w:type="dxa"/>
            <w:vAlign w:val="center"/>
          </w:tcPr>
          <w:p w14:paraId="4E8D3CB5" w14:textId="05F27C6D" w:rsidR="00BA19D9" w:rsidRPr="008D4A99" w:rsidRDefault="00BA19D9" w:rsidP="00EF5408"/>
        </w:tc>
        <w:tc>
          <w:tcPr>
            <w:tcW w:w="3248" w:type="dxa"/>
            <w:vAlign w:val="center"/>
          </w:tcPr>
          <w:p w14:paraId="1B5EBABB" w14:textId="734EA8CF" w:rsidR="00BA19D9" w:rsidRPr="001528AD" w:rsidRDefault="001528AD" w:rsidP="00EF5408">
            <w:pPr>
              <w:pStyle w:val="Contact2"/>
              <w:rPr>
                <w:color w:val="333333" w:themeColor="text2"/>
              </w:rPr>
            </w:pPr>
            <w:r w:rsidRPr="001528AD">
              <w:rPr>
                <w:b/>
                <w:bCs/>
                <w:color w:val="333333" w:themeColor="text2"/>
              </w:rPr>
              <w:t>Nationality:</w:t>
            </w:r>
            <w:r w:rsidRPr="001528AD">
              <w:rPr>
                <w:color w:val="333333" w:themeColor="text2"/>
              </w:rPr>
              <w:t xml:space="preserve"> Indian</w:t>
            </w:r>
          </w:p>
        </w:tc>
      </w:tr>
      <w:tr w:rsidR="00BA19D9" w:rsidRPr="00162614" w14:paraId="77CF5906" w14:textId="77777777" w:rsidTr="008D6A93">
        <w:trPr>
          <w:trHeight w:val="637"/>
        </w:trPr>
        <w:tc>
          <w:tcPr>
            <w:tcW w:w="5464" w:type="dxa"/>
            <w:vMerge/>
          </w:tcPr>
          <w:p w14:paraId="39A4EF12" w14:textId="77777777" w:rsidR="00BA19D9" w:rsidRPr="000F3FE2" w:rsidRDefault="00BA19D9" w:rsidP="00EF5408"/>
        </w:tc>
        <w:tc>
          <w:tcPr>
            <w:tcW w:w="569" w:type="dxa"/>
            <w:vMerge/>
          </w:tcPr>
          <w:p w14:paraId="07746A2C" w14:textId="77777777" w:rsidR="00BA19D9" w:rsidRDefault="00BA19D9" w:rsidP="00EF5408"/>
        </w:tc>
        <w:tc>
          <w:tcPr>
            <w:tcW w:w="648" w:type="dxa"/>
            <w:vMerge/>
          </w:tcPr>
          <w:p w14:paraId="1819CB4A" w14:textId="77777777" w:rsidR="00BA19D9" w:rsidRDefault="00BA19D9" w:rsidP="00EF5408"/>
        </w:tc>
        <w:tc>
          <w:tcPr>
            <w:tcW w:w="468" w:type="dxa"/>
            <w:vAlign w:val="center"/>
          </w:tcPr>
          <w:p w14:paraId="30989D4A" w14:textId="60CBCFDF" w:rsidR="00BA19D9" w:rsidRPr="008D4A99" w:rsidRDefault="00BA19D9" w:rsidP="00EF5408"/>
        </w:tc>
        <w:tc>
          <w:tcPr>
            <w:tcW w:w="3248" w:type="dxa"/>
            <w:vAlign w:val="center"/>
          </w:tcPr>
          <w:p w14:paraId="69D6FDB1" w14:textId="5465F431" w:rsidR="00BA19D9" w:rsidRPr="008D4A99" w:rsidRDefault="001528AD" w:rsidP="00EF5408">
            <w:pPr>
              <w:pStyle w:val="Contact2"/>
            </w:pPr>
            <w:r w:rsidRPr="001528AD">
              <w:rPr>
                <w:b/>
                <w:bCs/>
                <w:color w:val="333333" w:themeColor="text2"/>
              </w:rPr>
              <w:t>Marital Status:</w:t>
            </w:r>
            <w:r w:rsidRPr="001528AD">
              <w:rPr>
                <w:color w:val="333333" w:themeColor="text2"/>
              </w:rPr>
              <w:t xml:space="preserve"> Single</w:t>
            </w:r>
          </w:p>
        </w:tc>
      </w:tr>
      <w:tr w:rsidR="00BA19D9" w14:paraId="57B923E7" w14:textId="77777777" w:rsidTr="008D6A93">
        <w:trPr>
          <w:trHeight w:val="964"/>
        </w:trPr>
        <w:tc>
          <w:tcPr>
            <w:tcW w:w="5464" w:type="dxa"/>
            <w:vAlign w:val="center"/>
          </w:tcPr>
          <w:p w14:paraId="68972055" w14:textId="3D4261DC" w:rsidR="00BA19D9" w:rsidRDefault="00BA19D9" w:rsidP="00EF5408">
            <w:pPr>
              <w:pStyle w:val="Heading1"/>
            </w:pPr>
            <w:r>
              <w:t>projects</w:t>
            </w:r>
          </w:p>
        </w:tc>
        <w:tc>
          <w:tcPr>
            <w:tcW w:w="569" w:type="dxa"/>
            <w:vAlign w:val="center"/>
          </w:tcPr>
          <w:p w14:paraId="08C03F1D" w14:textId="77777777" w:rsidR="00BA19D9" w:rsidRDefault="00BA19D9" w:rsidP="00EF5408"/>
        </w:tc>
        <w:tc>
          <w:tcPr>
            <w:tcW w:w="648" w:type="dxa"/>
            <w:vAlign w:val="center"/>
          </w:tcPr>
          <w:p w14:paraId="5241F408" w14:textId="77777777" w:rsidR="00BA19D9" w:rsidRDefault="00BA19D9" w:rsidP="00EF5408"/>
        </w:tc>
        <w:tc>
          <w:tcPr>
            <w:tcW w:w="3716" w:type="dxa"/>
            <w:gridSpan w:val="2"/>
            <w:vAlign w:val="center"/>
          </w:tcPr>
          <w:p w14:paraId="473BAF19" w14:textId="163BB8E0" w:rsidR="00BA19D9" w:rsidRPr="00C45D7E" w:rsidRDefault="008205C0" w:rsidP="00EF5408">
            <w:pPr>
              <w:pStyle w:val="Heading1"/>
              <w:rPr>
                <w:rFonts w:asciiTheme="minorHAnsi" w:hAnsiTheme="minorHAnsi"/>
              </w:rPr>
            </w:pPr>
            <w:r w:rsidRPr="008205C0">
              <w:t>Strengths</w:t>
            </w:r>
          </w:p>
        </w:tc>
      </w:tr>
      <w:tr w:rsidR="00BA19D9" w:rsidRPr="00B87E22" w14:paraId="2AF88F2C" w14:textId="77777777" w:rsidTr="008D6A93">
        <w:trPr>
          <w:trHeight w:val="2608"/>
        </w:trPr>
        <w:tc>
          <w:tcPr>
            <w:tcW w:w="5464" w:type="dxa"/>
            <w:tcBorders>
              <w:bottom w:val="single" w:sz="4" w:space="0" w:color="3A8C95" w:themeColor="accent5" w:themeShade="80"/>
            </w:tcBorders>
          </w:tcPr>
          <w:p w14:paraId="26045C95" w14:textId="3C881C8C" w:rsidR="00BA19D9" w:rsidRDefault="008D6A93" w:rsidP="00EF5408">
            <w:pPr>
              <w:pStyle w:val="Heading2"/>
              <w:rPr>
                <w:color w:val="999999" w:themeColor="background2"/>
              </w:rPr>
            </w:pPr>
            <w:r w:rsidRPr="008D6A93">
              <w:rPr>
                <w:color w:val="999999" w:themeColor="background2"/>
              </w:rPr>
              <w:t>Incredible India Using HTML &amp; CSS</w:t>
            </w:r>
          </w:p>
          <w:p w14:paraId="0DD09017" w14:textId="77777777" w:rsidR="008D6A93" w:rsidRPr="008D6A93" w:rsidRDefault="008D6A93" w:rsidP="008D6A93"/>
          <w:p w14:paraId="3A44BCA4" w14:textId="017F9558" w:rsidR="008D6A93" w:rsidRPr="008D6A93" w:rsidRDefault="008D6A93" w:rsidP="008D6A93">
            <w:pPr>
              <w:rPr>
                <w:color w:val="E6E6E6" w:themeColor="accent4"/>
              </w:rPr>
            </w:pPr>
            <w:r w:rsidRPr="008D6A93">
              <w:rPr>
                <w:color w:val="E6E6E6" w:themeColor="accent4"/>
              </w:rPr>
              <w:t>Developed a responsive and visually appealing tourism website using HTML and CSS to showcase India's famous tourist destinations, historical monuments, cultural heritage, and natural attractions. Designed a clean user interface with responsive layouts, navigation menus, image galleries, and attractive styling to provide an engaging user experience across different screen sizes.</w:t>
            </w:r>
          </w:p>
          <w:p w14:paraId="74A33C3E" w14:textId="70AEB6E1" w:rsidR="00BA19D9" w:rsidRPr="00BA19D9" w:rsidRDefault="00BA19D9" w:rsidP="00BA19D9"/>
        </w:tc>
        <w:tc>
          <w:tcPr>
            <w:tcW w:w="569" w:type="dxa"/>
          </w:tcPr>
          <w:p w14:paraId="354B02DF" w14:textId="77777777" w:rsidR="00BA19D9" w:rsidRDefault="00BA19D9" w:rsidP="00EF5408"/>
        </w:tc>
        <w:tc>
          <w:tcPr>
            <w:tcW w:w="648" w:type="dxa"/>
          </w:tcPr>
          <w:p w14:paraId="19B9F1AB" w14:textId="77777777" w:rsidR="00BA19D9" w:rsidRDefault="00BA19D9" w:rsidP="00EF5408"/>
        </w:tc>
        <w:tc>
          <w:tcPr>
            <w:tcW w:w="3716" w:type="dxa"/>
            <w:gridSpan w:val="2"/>
            <w:vMerge w:val="restart"/>
            <w:vAlign w:val="center"/>
          </w:tcPr>
          <w:p w14:paraId="66AE8BEA" w14:textId="77777777" w:rsidR="00F46987" w:rsidRDefault="00F46987" w:rsidP="00EF5408">
            <w:pPr>
              <w:pStyle w:val="ListBullet"/>
              <w:rPr>
                <w:szCs w:val="28"/>
              </w:rPr>
            </w:pPr>
            <w:r w:rsidRPr="00F46987">
              <w:rPr>
                <w:szCs w:val="28"/>
              </w:rPr>
              <w:t>Quick learner</w:t>
            </w:r>
          </w:p>
          <w:p w14:paraId="60D14969" w14:textId="77777777" w:rsidR="00EF0512" w:rsidRDefault="00EF0512" w:rsidP="00EF5408">
            <w:pPr>
              <w:pStyle w:val="ListBullet"/>
              <w:rPr>
                <w:szCs w:val="28"/>
              </w:rPr>
            </w:pPr>
            <w:r w:rsidRPr="00EF0512">
              <w:rPr>
                <w:szCs w:val="28"/>
              </w:rPr>
              <w:t>Problem-solving ability</w:t>
            </w:r>
          </w:p>
          <w:p w14:paraId="1E650E79" w14:textId="77777777" w:rsidR="00CA4FB8" w:rsidRDefault="00CA4FB8" w:rsidP="00EF5408">
            <w:pPr>
              <w:pStyle w:val="ListBullet"/>
              <w:rPr>
                <w:szCs w:val="28"/>
              </w:rPr>
            </w:pPr>
            <w:r w:rsidRPr="00CA4FB8">
              <w:rPr>
                <w:szCs w:val="28"/>
              </w:rPr>
              <w:t>Team player</w:t>
            </w:r>
          </w:p>
          <w:p w14:paraId="5D302F4B" w14:textId="77777777" w:rsidR="004269D4" w:rsidRDefault="004269D4" w:rsidP="00EF5408">
            <w:pPr>
              <w:pStyle w:val="ListBullet"/>
              <w:rPr>
                <w:szCs w:val="28"/>
              </w:rPr>
            </w:pPr>
            <w:r w:rsidRPr="004269D4">
              <w:rPr>
                <w:szCs w:val="28"/>
              </w:rPr>
              <w:t>Positive attitude</w:t>
            </w:r>
          </w:p>
          <w:p w14:paraId="46B14AE7" w14:textId="77777777" w:rsidR="00F5483F" w:rsidRDefault="00F5483F" w:rsidP="00EF5408">
            <w:pPr>
              <w:pStyle w:val="ListBullet"/>
              <w:rPr>
                <w:szCs w:val="28"/>
              </w:rPr>
            </w:pPr>
            <w:r w:rsidRPr="00F5483F">
              <w:rPr>
                <w:szCs w:val="28"/>
              </w:rPr>
              <w:t>Self-motivated</w:t>
            </w:r>
          </w:p>
          <w:p w14:paraId="2702A173" w14:textId="725342C4" w:rsidR="00BA19D9" w:rsidRPr="00EA7207" w:rsidRDefault="00EA7207" w:rsidP="00EA7207">
            <w:pPr>
              <w:pStyle w:val="ListBullet"/>
              <w:rPr>
                <w:szCs w:val="28"/>
              </w:rPr>
            </w:pPr>
            <w:r w:rsidRPr="00EA7207">
              <w:rPr>
                <w:szCs w:val="28"/>
              </w:rPr>
              <w:t>Good communication skills</w:t>
            </w:r>
          </w:p>
        </w:tc>
      </w:tr>
      <w:tr w:rsidR="00BA19D9" w:rsidRPr="00162614" w14:paraId="4B953292" w14:textId="77777777" w:rsidTr="008D6A93">
        <w:trPr>
          <w:trHeight w:val="907"/>
        </w:trPr>
        <w:tc>
          <w:tcPr>
            <w:tcW w:w="5464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0256F9B4" w14:textId="26AEA14D" w:rsidR="00BA19D9" w:rsidRDefault="00F60266" w:rsidP="00EF5408">
            <w:pPr>
              <w:rPr>
                <w:rFonts w:eastAsiaTheme="majorEastAsia" w:cstheme="majorBidi"/>
                <w:b/>
                <w:color w:val="999999" w:themeColor="background2"/>
                <w:sz w:val="28"/>
                <w:szCs w:val="26"/>
              </w:rPr>
            </w:pPr>
            <w:r w:rsidRPr="00F60266">
              <w:rPr>
                <w:rFonts w:eastAsiaTheme="majorEastAsia" w:cstheme="majorBidi"/>
                <w:b/>
                <w:color w:val="999999" w:themeColor="background2"/>
                <w:sz w:val="28"/>
                <w:szCs w:val="26"/>
              </w:rPr>
              <w:t>Incredible India Using Bootstrap</w:t>
            </w:r>
          </w:p>
          <w:p w14:paraId="49BF18F0" w14:textId="77777777" w:rsidR="008D6A93" w:rsidRDefault="008D6A93" w:rsidP="00EF5408">
            <w:pPr>
              <w:rPr>
                <w:rFonts w:eastAsiaTheme="majorEastAsia" w:cstheme="majorBidi"/>
                <w:b/>
                <w:color w:val="999999" w:themeColor="background2"/>
                <w:sz w:val="28"/>
                <w:szCs w:val="26"/>
              </w:rPr>
            </w:pPr>
          </w:p>
          <w:p w14:paraId="407949F5" w14:textId="524F3F63" w:rsidR="00B87FC0" w:rsidRPr="00BB3142" w:rsidRDefault="008D6A93" w:rsidP="00EF5408">
            <w:r w:rsidRPr="008D6A93">
              <w:rPr>
                <w:color w:val="E6E6E6" w:themeColor="accent4"/>
              </w:rPr>
              <w:t>Developed a responsive tourism website showcasing India's famous destinations, historical monuments, cultural heritage, and tourist attractions using Bootstrap. The website features a modern, mobile-friendly layout with a navigation bar, image carousel, cards, and responsive grid system to provide an engaging user experience across different devices.</w:t>
            </w:r>
          </w:p>
        </w:tc>
        <w:tc>
          <w:tcPr>
            <w:tcW w:w="569" w:type="dxa"/>
          </w:tcPr>
          <w:p w14:paraId="08171F5D" w14:textId="77777777" w:rsidR="00BA19D9" w:rsidRDefault="00BA19D9" w:rsidP="00EF5408"/>
        </w:tc>
        <w:tc>
          <w:tcPr>
            <w:tcW w:w="648" w:type="dxa"/>
            <w:vMerge w:val="restart"/>
          </w:tcPr>
          <w:p w14:paraId="7A1AE0B7" w14:textId="77777777" w:rsidR="00BA19D9" w:rsidRDefault="00BA19D9" w:rsidP="00EF5408"/>
        </w:tc>
        <w:tc>
          <w:tcPr>
            <w:tcW w:w="3716" w:type="dxa"/>
            <w:gridSpan w:val="2"/>
            <w:vMerge/>
          </w:tcPr>
          <w:p w14:paraId="742BB394" w14:textId="77777777" w:rsidR="00BA19D9" w:rsidRPr="00B87E22" w:rsidRDefault="00BA19D9" w:rsidP="00EF5408">
            <w:pPr>
              <w:ind w:left="-113"/>
              <w:rPr>
                <w:rStyle w:val="Heading3Char"/>
              </w:rPr>
            </w:pPr>
          </w:p>
        </w:tc>
      </w:tr>
      <w:tr w:rsidR="00BA19D9" w:rsidRPr="00B87E22" w14:paraId="5BCC98F6" w14:textId="77777777" w:rsidTr="008D6A93">
        <w:trPr>
          <w:trHeight w:val="850"/>
        </w:trPr>
        <w:tc>
          <w:tcPr>
            <w:tcW w:w="5464" w:type="dxa"/>
            <w:vMerge/>
            <w:tcBorders>
              <w:bottom w:val="single" w:sz="4" w:space="0" w:color="3A8C95" w:themeColor="accent5" w:themeShade="80"/>
            </w:tcBorders>
          </w:tcPr>
          <w:p w14:paraId="35C1E3FB" w14:textId="77777777" w:rsidR="00BA19D9" w:rsidRDefault="00BA19D9" w:rsidP="00EF5408">
            <w:pPr>
              <w:pStyle w:val="Heading3"/>
              <w:ind w:left="-113"/>
            </w:pPr>
          </w:p>
        </w:tc>
        <w:tc>
          <w:tcPr>
            <w:tcW w:w="569" w:type="dxa"/>
          </w:tcPr>
          <w:p w14:paraId="6A53DEF6" w14:textId="77777777" w:rsidR="00BA19D9" w:rsidRDefault="00BA19D9" w:rsidP="00EF5408"/>
        </w:tc>
        <w:tc>
          <w:tcPr>
            <w:tcW w:w="648" w:type="dxa"/>
            <w:vMerge/>
          </w:tcPr>
          <w:p w14:paraId="2E9D67D9" w14:textId="77777777" w:rsidR="00BA19D9" w:rsidRDefault="00BA19D9" w:rsidP="00EF5408"/>
        </w:tc>
        <w:tc>
          <w:tcPr>
            <w:tcW w:w="3716" w:type="dxa"/>
            <w:gridSpan w:val="2"/>
            <w:vAlign w:val="center"/>
          </w:tcPr>
          <w:p w14:paraId="67A5B98F" w14:textId="5471BCCA" w:rsidR="00BA19D9" w:rsidRPr="00C45D7E" w:rsidRDefault="00ED5BCD" w:rsidP="00EF5408">
            <w:pPr>
              <w:pStyle w:val="Heading1"/>
              <w:rPr>
                <w:rStyle w:val="Heading3Char"/>
                <w:sz w:val="36"/>
                <w:szCs w:val="32"/>
              </w:rPr>
            </w:pPr>
            <w:r w:rsidRPr="00ED5BCD">
              <w:rPr>
                <w:sz w:val="28"/>
                <w:szCs w:val="24"/>
              </w:rPr>
              <w:t>Languages Known</w:t>
            </w:r>
          </w:p>
        </w:tc>
      </w:tr>
      <w:tr w:rsidR="00BA19D9" w:rsidRPr="00162614" w14:paraId="428282A6" w14:textId="77777777" w:rsidTr="008D6A93">
        <w:trPr>
          <w:trHeight w:val="1417"/>
        </w:trPr>
        <w:tc>
          <w:tcPr>
            <w:tcW w:w="5464" w:type="dxa"/>
            <w:tcBorders>
              <w:top w:val="single" w:sz="4" w:space="0" w:color="3A8C95" w:themeColor="accent5" w:themeShade="80"/>
            </w:tcBorders>
            <w:vAlign w:val="center"/>
          </w:tcPr>
          <w:p w14:paraId="5314F26D" w14:textId="20C1FB47" w:rsidR="00BA19D9" w:rsidRDefault="00120768" w:rsidP="00EF5408">
            <w:pPr>
              <w:pStyle w:val="Heading2"/>
              <w:rPr>
                <w:bCs/>
                <w:color w:val="999999" w:themeColor="background2"/>
              </w:rPr>
            </w:pPr>
            <w:r w:rsidRPr="00120768">
              <w:rPr>
                <w:bCs/>
                <w:color w:val="999999" w:themeColor="background2"/>
              </w:rPr>
              <w:t>CINEXA – Movie &amp; TV Show Explorer</w:t>
            </w:r>
          </w:p>
          <w:p w14:paraId="49B74ACA" w14:textId="65B31422" w:rsidR="00120768" w:rsidRPr="003803CF" w:rsidRDefault="003803CF" w:rsidP="00120768">
            <w:pPr>
              <w:rPr>
                <w:color w:val="E6E6E6" w:themeColor="accent4"/>
              </w:rPr>
            </w:pPr>
            <w:r w:rsidRPr="003803CF">
              <w:rPr>
                <w:color w:val="E6E6E6" w:themeColor="accent4"/>
              </w:rPr>
              <w:t>Developed a responsive movie and TV show exploration website using the TMDB API. The website allows users to browse trending, popular, and top-rated movies and TV shows, view detailed information, search content, and manage a watchlist through an attractive and user-friendly interface.</w:t>
            </w:r>
          </w:p>
          <w:p w14:paraId="50AA4D74" w14:textId="77777777" w:rsidR="00B87FC0" w:rsidRPr="00B87FC0" w:rsidRDefault="00B87FC0" w:rsidP="00B87FC0"/>
          <w:p w14:paraId="65A5305D" w14:textId="77777777" w:rsidR="00BA19D9" w:rsidRPr="00162614" w:rsidRDefault="00BA19D9" w:rsidP="00EF5408">
            <w:pPr>
              <w:pStyle w:val="Date"/>
            </w:pPr>
          </w:p>
          <w:p w14:paraId="0D3D47CA" w14:textId="77777777" w:rsidR="00BA19D9" w:rsidRPr="00713B95" w:rsidRDefault="00BA19D9" w:rsidP="00EF5408"/>
        </w:tc>
        <w:tc>
          <w:tcPr>
            <w:tcW w:w="569" w:type="dxa"/>
          </w:tcPr>
          <w:p w14:paraId="02F7C85C" w14:textId="77777777" w:rsidR="00BA19D9" w:rsidRPr="00713B95" w:rsidRDefault="00BA19D9" w:rsidP="00EF5408">
            <w:pPr>
              <w:spacing w:before="40"/>
              <w:rPr>
                <w:lang w:val="it-IT"/>
              </w:rPr>
            </w:pPr>
          </w:p>
        </w:tc>
        <w:tc>
          <w:tcPr>
            <w:tcW w:w="648" w:type="dxa"/>
          </w:tcPr>
          <w:p w14:paraId="76CE18D5" w14:textId="77777777" w:rsidR="00BA19D9" w:rsidRPr="00713B95" w:rsidRDefault="00BA19D9" w:rsidP="00EF5408">
            <w:pPr>
              <w:spacing w:before="40"/>
              <w:rPr>
                <w:lang w:val="it-IT"/>
              </w:rPr>
            </w:pPr>
          </w:p>
        </w:tc>
        <w:tc>
          <w:tcPr>
            <w:tcW w:w="3716" w:type="dxa"/>
            <w:gridSpan w:val="2"/>
            <w:vAlign w:val="center"/>
          </w:tcPr>
          <w:p w14:paraId="3CEFE9D4" w14:textId="77777777" w:rsidR="00ED5BCD" w:rsidRDefault="00ED5BCD" w:rsidP="00EF5408">
            <w:pPr>
              <w:pStyle w:val="Date"/>
              <w:rPr>
                <w:rFonts w:eastAsiaTheme="majorEastAsia" w:cstheme="majorBidi"/>
                <w:b/>
                <w:caps w:val="0"/>
                <w:color w:val="434343" w:themeColor="accent3"/>
                <w:sz w:val="28"/>
                <w:szCs w:val="26"/>
              </w:rPr>
            </w:pPr>
            <w:r w:rsidRPr="00ED5BCD">
              <w:rPr>
                <w:rFonts w:eastAsiaTheme="majorEastAsia" w:cstheme="majorBidi"/>
                <w:b/>
                <w:caps w:val="0"/>
                <w:color w:val="434343" w:themeColor="accent3"/>
                <w:sz w:val="28"/>
                <w:szCs w:val="26"/>
              </w:rPr>
              <w:t>English – Read, Write, Speak</w:t>
            </w:r>
          </w:p>
          <w:p w14:paraId="7AD118B4" w14:textId="77777777" w:rsidR="00ED5BCD" w:rsidRPr="00ED5BCD" w:rsidRDefault="00ED5BCD" w:rsidP="00ED5BCD"/>
          <w:p w14:paraId="666E0EEC" w14:textId="72CE9EA5" w:rsidR="00ED5BCD" w:rsidRDefault="00ED5BCD" w:rsidP="00ED5BCD">
            <w:pPr>
              <w:rPr>
                <w:b/>
                <w:bCs/>
                <w:sz w:val="28"/>
                <w:szCs w:val="28"/>
              </w:rPr>
            </w:pPr>
            <w:r w:rsidRPr="00ED5BCD">
              <w:rPr>
                <w:b/>
                <w:bCs/>
                <w:sz w:val="28"/>
                <w:szCs w:val="28"/>
              </w:rPr>
              <w:t>Gujarati – Read, Write, Speak</w:t>
            </w:r>
          </w:p>
          <w:p w14:paraId="1A4C9F85" w14:textId="77777777" w:rsidR="00ED5BCD" w:rsidRPr="00ED5BCD" w:rsidRDefault="00ED5BCD" w:rsidP="00ED5BCD">
            <w:pPr>
              <w:rPr>
                <w:b/>
                <w:bCs/>
                <w:sz w:val="28"/>
                <w:szCs w:val="28"/>
              </w:rPr>
            </w:pPr>
          </w:p>
          <w:p w14:paraId="1B2C88EB" w14:textId="65D1D18A" w:rsidR="00ED5BCD" w:rsidRPr="00ED5BCD" w:rsidRDefault="00ED5BCD" w:rsidP="00ED5BCD">
            <w:pPr>
              <w:rPr>
                <w:b/>
                <w:bCs/>
                <w:sz w:val="28"/>
                <w:szCs w:val="28"/>
              </w:rPr>
            </w:pPr>
            <w:r w:rsidRPr="00ED5BCD">
              <w:rPr>
                <w:b/>
                <w:bCs/>
                <w:sz w:val="28"/>
                <w:szCs w:val="28"/>
              </w:rPr>
              <w:t>Hindi – Read, Write, Speak</w:t>
            </w:r>
          </w:p>
          <w:p w14:paraId="570DABBE" w14:textId="74698F86" w:rsidR="00BA19D9" w:rsidRPr="008A65BA" w:rsidRDefault="00BA19D9" w:rsidP="00ED5BCD">
            <w:pPr>
              <w:pStyle w:val="Date"/>
            </w:pPr>
          </w:p>
        </w:tc>
      </w:tr>
    </w:tbl>
    <w:p w14:paraId="23DADFFD" w14:textId="77777777" w:rsidR="00BA19D9" w:rsidRDefault="00BA19D9" w:rsidP="00BA19D9"/>
    <w:sectPr w:rsidR="00BA19D9" w:rsidSect="00C66715"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23D55" w14:textId="77777777" w:rsidR="000551C9" w:rsidRDefault="000551C9" w:rsidP="00BA3E51">
      <w:pPr>
        <w:spacing w:line="240" w:lineRule="auto"/>
      </w:pPr>
      <w:r>
        <w:separator/>
      </w:r>
    </w:p>
  </w:endnote>
  <w:endnote w:type="continuationSeparator" w:id="0">
    <w:p w14:paraId="2509A120" w14:textId="77777777" w:rsidR="000551C9" w:rsidRDefault="000551C9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B5972" w14:textId="77777777" w:rsidR="000551C9" w:rsidRDefault="000551C9" w:rsidP="00BA3E51">
      <w:pPr>
        <w:spacing w:line="240" w:lineRule="auto"/>
      </w:pPr>
      <w:r>
        <w:separator/>
      </w:r>
    </w:p>
  </w:footnote>
  <w:footnote w:type="continuationSeparator" w:id="0">
    <w:p w14:paraId="042D8072" w14:textId="77777777" w:rsidR="000551C9" w:rsidRDefault="000551C9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BF"/>
    <w:rsid w:val="00025D23"/>
    <w:rsid w:val="000407F5"/>
    <w:rsid w:val="00041F8A"/>
    <w:rsid w:val="00045F2E"/>
    <w:rsid w:val="000551C9"/>
    <w:rsid w:val="00055BBC"/>
    <w:rsid w:val="00073BF3"/>
    <w:rsid w:val="00081B51"/>
    <w:rsid w:val="000943CE"/>
    <w:rsid w:val="000B5F5B"/>
    <w:rsid w:val="000D3891"/>
    <w:rsid w:val="000F3FE2"/>
    <w:rsid w:val="00120768"/>
    <w:rsid w:val="00140582"/>
    <w:rsid w:val="00151221"/>
    <w:rsid w:val="001528AD"/>
    <w:rsid w:val="00162614"/>
    <w:rsid w:val="00164110"/>
    <w:rsid w:val="00177BCB"/>
    <w:rsid w:val="00184BEC"/>
    <w:rsid w:val="001A313A"/>
    <w:rsid w:val="001C6718"/>
    <w:rsid w:val="001D0CF8"/>
    <w:rsid w:val="00200FC4"/>
    <w:rsid w:val="00202FCC"/>
    <w:rsid w:val="00217454"/>
    <w:rsid w:val="002251C8"/>
    <w:rsid w:val="00293BB8"/>
    <w:rsid w:val="002A4A92"/>
    <w:rsid w:val="002D5478"/>
    <w:rsid w:val="002E4E5E"/>
    <w:rsid w:val="0034084F"/>
    <w:rsid w:val="00355998"/>
    <w:rsid w:val="00364B5C"/>
    <w:rsid w:val="00373FC8"/>
    <w:rsid w:val="003803CF"/>
    <w:rsid w:val="00386DD3"/>
    <w:rsid w:val="00394816"/>
    <w:rsid w:val="003976A8"/>
    <w:rsid w:val="003B3A48"/>
    <w:rsid w:val="003C5242"/>
    <w:rsid w:val="003E688D"/>
    <w:rsid w:val="003E7783"/>
    <w:rsid w:val="004106AC"/>
    <w:rsid w:val="0041420A"/>
    <w:rsid w:val="00422447"/>
    <w:rsid w:val="004269D4"/>
    <w:rsid w:val="00442A0E"/>
    <w:rsid w:val="00443C70"/>
    <w:rsid w:val="0045059C"/>
    <w:rsid w:val="004975A4"/>
    <w:rsid w:val="004B419A"/>
    <w:rsid w:val="004D74C1"/>
    <w:rsid w:val="004E6AB2"/>
    <w:rsid w:val="00535F87"/>
    <w:rsid w:val="00564622"/>
    <w:rsid w:val="005765A2"/>
    <w:rsid w:val="005B3227"/>
    <w:rsid w:val="005E0657"/>
    <w:rsid w:val="005F4D16"/>
    <w:rsid w:val="006755BF"/>
    <w:rsid w:val="00682E08"/>
    <w:rsid w:val="006C0673"/>
    <w:rsid w:val="006C75D7"/>
    <w:rsid w:val="006D528F"/>
    <w:rsid w:val="006F031F"/>
    <w:rsid w:val="0070242F"/>
    <w:rsid w:val="00703D7E"/>
    <w:rsid w:val="00704233"/>
    <w:rsid w:val="00705647"/>
    <w:rsid w:val="00713B95"/>
    <w:rsid w:val="00741D08"/>
    <w:rsid w:val="00747832"/>
    <w:rsid w:val="00791C06"/>
    <w:rsid w:val="007E5AAA"/>
    <w:rsid w:val="007E6083"/>
    <w:rsid w:val="0081316C"/>
    <w:rsid w:val="008205C0"/>
    <w:rsid w:val="008309E0"/>
    <w:rsid w:val="00855181"/>
    <w:rsid w:val="008643BF"/>
    <w:rsid w:val="00873F12"/>
    <w:rsid w:val="008835FE"/>
    <w:rsid w:val="00893796"/>
    <w:rsid w:val="008A009C"/>
    <w:rsid w:val="008A65BA"/>
    <w:rsid w:val="008B1112"/>
    <w:rsid w:val="008D4A99"/>
    <w:rsid w:val="008D6A93"/>
    <w:rsid w:val="008E4EF1"/>
    <w:rsid w:val="00905659"/>
    <w:rsid w:val="00913FE8"/>
    <w:rsid w:val="00914419"/>
    <w:rsid w:val="00933DF2"/>
    <w:rsid w:val="00935402"/>
    <w:rsid w:val="00962E61"/>
    <w:rsid w:val="00964CD8"/>
    <w:rsid w:val="00976E5A"/>
    <w:rsid w:val="00983E40"/>
    <w:rsid w:val="00986331"/>
    <w:rsid w:val="009C7105"/>
    <w:rsid w:val="009D0FF9"/>
    <w:rsid w:val="009D1934"/>
    <w:rsid w:val="009D4F92"/>
    <w:rsid w:val="009E3575"/>
    <w:rsid w:val="00A01164"/>
    <w:rsid w:val="00A31B03"/>
    <w:rsid w:val="00A42E1A"/>
    <w:rsid w:val="00AB7FE5"/>
    <w:rsid w:val="00AC1E5A"/>
    <w:rsid w:val="00AC383F"/>
    <w:rsid w:val="00B0314F"/>
    <w:rsid w:val="00B8692F"/>
    <w:rsid w:val="00B87E22"/>
    <w:rsid w:val="00B87FC0"/>
    <w:rsid w:val="00BA19D9"/>
    <w:rsid w:val="00BA2D2C"/>
    <w:rsid w:val="00BA3E51"/>
    <w:rsid w:val="00BB3142"/>
    <w:rsid w:val="00C110E7"/>
    <w:rsid w:val="00C155FC"/>
    <w:rsid w:val="00C20D54"/>
    <w:rsid w:val="00C24904"/>
    <w:rsid w:val="00C348EF"/>
    <w:rsid w:val="00C45D7E"/>
    <w:rsid w:val="00C66715"/>
    <w:rsid w:val="00C73E98"/>
    <w:rsid w:val="00C74EFF"/>
    <w:rsid w:val="00CA1C8A"/>
    <w:rsid w:val="00CA4FB8"/>
    <w:rsid w:val="00CB1D3C"/>
    <w:rsid w:val="00CD739E"/>
    <w:rsid w:val="00D1737A"/>
    <w:rsid w:val="00D348CA"/>
    <w:rsid w:val="00D666BB"/>
    <w:rsid w:val="00D726EC"/>
    <w:rsid w:val="00D8505D"/>
    <w:rsid w:val="00D971D5"/>
    <w:rsid w:val="00DB74BF"/>
    <w:rsid w:val="00E04462"/>
    <w:rsid w:val="00E20245"/>
    <w:rsid w:val="00E26869"/>
    <w:rsid w:val="00E270D1"/>
    <w:rsid w:val="00E35010"/>
    <w:rsid w:val="00E4379F"/>
    <w:rsid w:val="00E438FC"/>
    <w:rsid w:val="00E51608"/>
    <w:rsid w:val="00E80C1C"/>
    <w:rsid w:val="00E84964"/>
    <w:rsid w:val="00E95D08"/>
    <w:rsid w:val="00EA0042"/>
    <w:rsid w:val="00EA7207"/>
    <w:rsid w:val="00EB7819"/>
    <w:rsid w:val="00ED5BCD"/>
    <w:rsid w:val="00EF0512"/>
    <w:rsid w:val="00EF639B"/>
    <w:rsid w:val="00F24D35"/>
    <w:rsid w:val="00F46987"/>
    <w:rsid w:val="00F50BC6"/>
    <w:rsid w:val="00F5483F"/>
    <w:rsid w:val="00F60266"/>
    <w:rsid w:val="00F83010"/>
    <w:rsid w:val="00F908C3"/>
    <w:rsid w:val="00FA1AAC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0FA8D"/>
  <w15:chartTrackingRefBased/>
  <w15:docId w15:val="{0C926161-9368-4B0F-AAF0-FAD87918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94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www.linkedin.com/in/urvashi-zinzuvadiya-61489037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rvashi\AppData\Roaming\Microsoft\Templates\Color%20block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CB14690E634DF2BEC2FBC45B8AF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A04AF-3F34-4960-AEB2-F011286A5D89}"/>
      </w:docPartPr>
      <w:docPartBody>
        <w:p w:rsidR="0043206F" w:rsidRDefault="00000000">
          <w:pPr>
            <w:pStyle w:val="57CB14690E634DF2BEC2FBC45B8AFAD5"/>
          </w:pPr>
          <w:r w:rsidRPr="00162614">
            <w:t>CONTACT</w:t>
          </w:r>
        </w:p>
      </w:docPartBody>
    </w:docPart>
    <w:docPart>
      <w:docPartPr>
        <w:name w:val="35C4BC593DBE44728D17320088C81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0F7B6-D237-4101-A4A9-821E76DF4AA5}"/>
      </w:docPartPr>
      <w:docPartBody>
        <w:p w:rsidR="0043206F" w:rsidRDefault="00000000">
          <w:pPr>
            <w:pStyle w:val="35C4BC593DBE44728D17320088C819D9"/>
          </w:pPr>
          <w:r w:rsidRPr="00162614">
            <w:t>SKILLS</w:t>
          </w:r>
        </w:p>
      </w:docPartBody>
    </w:docPart>
    <w:docPart>
      <w:docPartPr>
        <w:name w:val="F3955ED2483043DDAEEE5CAADE06F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8DB3A-46D1-4836-AC20-C38736F8744E}"/>
      </w:docPartPr>
      <w:docPartBody>
        <w:p w:rsidR="0043206F" w:rsidRDefault="00000000">
          <w:pPr>
            <w:pStyle w:val="F3955ED2483043DDAEEE5CAADE06FBBF"/>
          </w:pPr>
          <w:r w:rsidRPr="00162614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6D"/>
    <w:rsid w:val="0043206F"/>
    <w:rsid w:val="006D528F"/>
    <w:rsid w:val="008309E0"/>
    <w:rsid w:val="00885304"/>
    <w:rsid w:val="00A54EBF"/>
    <w:rsid w:val="00EA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FBA13DD96A4B6B9ADF65B117326F1C">
    <w:name w:val="51FBA13DD96A4B6B9ADF65B117326F1C"/>
    <w:rsid w:val="0043206F"/>
  </w:style>
  <w:style w:type="paragraph" w:customStyle="1" w:styleId="8A316F6856214835AC85503B504F0DCB">
    <w:name w:val="8A316F6856214835AC85503B504F0DCB"/>
    <w:rsid w:val="0043206F"/>
  </w:style>
  <w:style w:type="paragraph" w:customStyle="1" w:styleId="D8A0B63D139C40B5929FED0A5FA3DA43">
    <w:name w:val="D8A0B63D139C40B5929FED0A5FA3DA43"/>
    <w:rsid w:val="0043206F"/>
  </w:style>
  <w:style w:type="paragraph" w:customStyle="1" w:styleId="2160F4E2D2B4467AA61897263E2F71F4">
    <w:name w:val="2160F4E2D2B4467AA61897263E2F71F4"/>
    <w:rsid w:val="0043206F"/>
  </w:style>
  <w:style w:type="paragraph" w:customStyle="1" w:styleId="6EDE1CA26C29461483BEB794CF74292B">
    <w:name w:val="6EDE1CA26C29461483BEB794CF74292B"/>
    <w:rsid w:val="0043206F"/>
  </w:style>
  <w:style w:type="paragraph" w:customStyle="1" w:styleId="B7E14E5D213B4398A1FD6DAE9E6D876A">
    <w:name w:val="B7E14E5D213B4398A1FD6DAE9E6D876A"/>
  </w:style>
  <w:style w:type="paragraph" w:customStyle="1" w:styleId="57CB14690E634DF2BEC2FBC45B8AFAD5">
    <w:name w:val="57CB14690E634DF2BEC2FBC45B8AFAD5"/>
  </w:style>
  <w:style w:type="paragraph" w:customStyle="1" w:styleId="E15B3DFDB25A4AE4B5DAB38AB5E2643A">
    <w:name w:val="E15B3DFDB25A4AE4B5DAB38AB5E2643A"/>
  </w:style>
  <w:style w:type="paragraph" w:customStyle="1" w:styleId="919AA14A5C0048B3A5786A42B38C8E9F">
    <w:name w:val="919AA14A5C0048B3A5786A42B38C8E9F"/>
    <w:rsid w:val="0043206F"/>
  </w:style>
  <w:style w:type="paragraph" w:customStyle="1" w:styleId="200A51CF55C24915A6710F6B4AD54F96">
    <w:name w:val="200A51CF55C24915A6710F6B4AD54F96"/>
    <w:rsid w:val="0043206F"/>
  </w:style>
  <w:style w:type="paragraph" w:customStyle="1" w:styleId="35245967A10648C3B7FDF6FC6D4B63BF">
    <w:name w:val="35245967A10648C3B7FDF6FC6D4B63BF"/>
    <w:rsid w:val="0043206F"/>
  </w:style>
  <w:style w:type="paragraph" w:customStyle="1" w:styleId="4A86568DF52541C3ACE39F4B2A73404E">
    <w:name w:val="4A86568DF52541C3ACE39F4B2A73404E"/>
    <w:rsid w:val="0043206F"/>
  </w:style>
  <w:style w:type="paragraph" w:customStyle="1" w:styleId="8139F0AFFF2F41AB993943E030484AF6">
    <w:name w:val="8139F0AFFF2F41AB993943E030484AF6"/>
  </w:style>
  <w:style w:type="paragraph" w:customStyle="1" w:styleId="35C4BC593DBE44728D17320088C819D9">
    <w:name w:val="35C4BC593DBE44728D17320088C819D9"/>
  </w:style>
  <w:style w:type="paragraph" w:customStyle="1" w:styleId="4F83D22F93824168B11FF511BF37EE1A">
    <w:name w:val="4F83D22F93824168B11FF511BF37EE1A"/>
  </w:style>
  <w:style w:type="paragraph" w:customStyle="1" w:styleId="6E61F0AF47534A8F8ABF419DA6B489CD">
    <w:name w:val="6E61F0AF47534A8F8ABF419DA6B489CD"/>
  </w:style>
  <w:style w:type="paragraph" w:customStyle="1" w:styleId="1BFE1EA554814626941A7E9CB3554C4B">
    <w:name w:val="1BFE1EA554814626941A7E9CB3554C4B"/>
  </w:style>
  <w:style w:type="paragraph" w:customStyle="1" w:styleId="781BFA9D253945FCA9FC206CE1194834">
    <w:name w:val="781BFA9D253945FCA9FC206CE1194834"/>
    <w:rsid w:val="0043206F"/>
  </w:style>
  <w:style w:type="paragraph" w:customStyle="1" w:styleId="CAF9915880AE486E9A162B9F4A77C55D">
    <w:name w:val="CAF9915880AE486E9A162B9F4A77C55D"/>
    <w:rsid w:val="0043206F"/>
  </w:style>
  <w:style w:type="paragraph" w:customStyle="1" w:styleId="2406DF4282634D209EB3D3B5C3C59DBC">
    <w:name w:val="2406DF4282634D209EB3D3B5C3C59DBC"/>
    <w:rsid w:val="0043206F"/>
  </w:style>
  <w:style w:type="paragraph" w:customStyle="1" w:styleId="DAC31079245E497F84FF15BED57EFEBF">
    <w:name w:val="DAC31079245E497F84FF15BED57EFEBF"/>
    <w:rsid w:val="0043206F"/>
  </w:style>
  <w:style w:type="paragraph" w:customStyle="1" w:styleId="E4294F58827E41E7A9807A252FCD4515">
    <w:name w:val="E4294F58827E41E7A9807A252FCD4515"/>
    <w:rsid w:val="0043206F"/>
  </w:style>
  <w:style w:type="paragraph" w:customStyle="1" w:styleId="8D5D89AC38B84B1FB269FAA3B925CE55">
    <w:name w:val="8D5D89AC38B84B1FB269FAA3B925CE55"/>
    <w:rsid w:val="0043206F"/>
  </w:style>
  <w:style w:type="paragraph" w:customStyle="1" w:styleId="74D10FE7477C43C18FDB8BAAF62962A6">
    <w:name w:val="74D10FE7477C43C18FDB8BAAF62962A6"/>
    <w:rsid w:val="0043206F"/>
  </w:style>
  <w:style w:type="paragraph" w:customStyle="1" w:styleId="9A063A75640F47FAADB5E99B3D6FFBCE">
    <w:name w:val="9A063A75640F47FAADB5E99B3D6FFBCE"/>
  </w:style>
  <w:style w:type="paragraph" w:customStyle="1" w:styleId="63D48A43A01D433BA7AEE6657A45B59A">
    <w:name w:val="63D48A43A01D433BA7AEE6657A45B59A"/>
  </w:style>
  <w:style w:type="paragraph" w:customStyle="1" w:styleId="8FB641956B804CCBBD7CE79D038F5002">
    <w:name w:val="8FB641956B804CCBBD7CE79D038F5002"/>
  </w:style>
  <w:style w:type="paragraph" w:customStyle="1" w:styleId="F3955ED2483043DDAEEE5CAADE06FBBF">
    <w:name w:val="F3955ED2483043DDAEEE5CAADE06FBBF"/>
  </w:style>
  <w:style w:type="paragraph" w:customStyle="1" w:styleId="1C0C81071C4C43968F38D81AC22B224F">
    <w:name w:val="1C0C81071C4C43968F38D81AC22B224F"/>
  </w:style>
  <w:style w:type="paragraph" w:customStyle="1" w:styleId="7BAC8B63A6EA4A7F8842A1AC7882851F">
    <w:name w:val="7BAC8B63A6EA4A7F8842A1AC7882851F"/>
  </w:style>
  <w:style w:type="paragraph" w:customStyle="1" w:styleId="714EFE4A30EE4FD1AE6FC1E76E9BF63D">
    <w:name w:val="714EFE4A30EE4FD1AE6FC1E76E9BF6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994794-3D6F-4B38-A5F4-A311E797D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09B1BC-DA84-497F-A38B-04AC0E2963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9DE76ED-ADD1-4A8F-9D43-AF90AB9C1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resume</Template>
  <TotalTime>68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</dc:creator>
  <cp:keywords/>
  <dc:description/>
  <cp:lastModifiedBy>Urvashi Zinzuvadiya</cp:lastModifiedBy>
  <cp:revision>54</cp:revision>
  <dcterms:created xsi:type="dcterms:W3CDTF">2026-07-21T07:43:00Z</dcterms:created>
  <dcterms:modified xsi:type="dcterms:W3CDTF">2026-07-27T19:24:00Z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